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0C852" w14:textId="1DBEF3F5" w:rsidR="00C930E9" w:rsidRPr="006442DF" w:rsidRDefault="006442DF" w:rsidP="006442DF">
      <w:pPr>
        <w:pStyle w:val="Citationintense"/>
        <w:rPr>
          <w:sz w:val="52"/>
          <w:szCs w:val="44"/>
          <w:lang w:val="fr-CH"/>
        </w:rPr>
      </w:pPr>
      <w:r w:rsidRPr="006442DF">
        <w:rPr>
          <w:sz w:val="52"/>
          <w:szCs w:val="44"/>
          <w:lang w:val="fr-CH"/>
        </w:rPr>
        <w:t>Projet Space_Invad</w:t>
      </w:r>
      <w:r w:rsidR="0023215B">
        <w:rPr>
          <w:sz w:val="52"/>
          <w:szCs w:val="44"/>
          <w:lang w:val="fr-CH"/>
        </w:rPr>
        <w:t>ers</w:t>
      </w:r>
    </w:p>
    <w:p w14:paraId="6AC1E3E7" w14:textId="77777777" w:rsidR="00C930E9" w:rsidRDefault="00C930E9"/>
    <w:p w14:paraId="2B510756" w14:textId="77777777" w:rsidR="00C930E9" w:rsidRDefault="00C930E9"/>
    <w:p w14:paraId="5E932FBA" w14:textId="77777777" w:rsidR="00C930E9" w:rsidRDefault="00C930E9"/>
    <w:p w14:paraId="4F9AE955" w14:textId="77777777" w:rsidR="00C930E9" w:rsidRDefault="00C930E9"/>
    <w:p w14:paraId="04F637E7" w14:textId="196DF531" w:rsidR="00C930E9" w:rsidRDefault="00C930E9"/>
    <w:p w14:paraId="74CB3A1C" w14:textId="77777777" w:rsidR="00C930E9" w:rsidRDefault="00C930E9"/>
    <w:p w14:paraId="33812FEB" w14:textId="0B00EAAA" w:rsidR="00C930E9" w:rsidRDefault="00C930E9"/>
    <w:p w14:paraId="7E182C00" w14:textId="77777777" w:rsidR="00C930E9" w:rsidRDefault="00C930E9"/>
    <w:p w14:paraId="005CEFD8" w14:textId="55FCF8B3" w:rsidR="00C930E9" w:rsidRDefault="00C930E9"/>
    <w:p w14:paraId="0869DE0E" w14:textId="7E6FD6DA" w:rsidR="00C930E9" w:rsidRDefault="005255BE">
      <w:r>
        <w:rPr>
          <w:noProof/>
        </w:rPr>
        <w:drawing>
          <wp:anchor distT="0" distB="0" distL="114300" distR="114300" simplePos="0" relativeHeight="251665408" behindDoc="0" locked="0" layoutInCell="1" allowOverlap="1" wp14:anchorId="4B5B68DE" wp14:editId="2392619B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7174230" cy="4610100"/>
            <wp:effectExtent l="0" t="0" r="762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23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8757C" w14:textId="699A5676" w:rsidR="00C930E9" w:rsidRDefault="00C930E9"/>
    <w:p w14:paraId="083FF952" w14:textId="5B85352C" w:rsidR="00C930E9" w:rsidRDefault="00C930E9"/>
    <w:p w14:paraId="194C7CD5" w14:textId="211EBCE7" w:rsidR="00C930E9" w:rsidRDefault="00C930E9"/>
    <w:p w14:paraId="265DBA24" w14:textId="557FDE58" w:rsidR="00C930E9" w:rsidRDefault="00C930E9"/>
    <w:p w14:paraId="74BACAD8" w14:textId="392CE967" w:rsidR="00C930E9" w:rsidRDefault="00C930E9"/>
    <w:p w14:paraId="3D04C385" w14:textId="3D864252" w:rsidR="00C930E9" w:rsidRDefault="00C930E9"/>
    <w:p w14:paraId="5A67CB2E" w14:textId="741B36A5" w:rsidR="000D2D6C" w:rsidRDefault="000D2D6C" w:rsidP="000D2D6C">
      <w:pPr>
        <w:tabs>
          <w:tab w:val="left" w:pos="3360"/>
        </w:tabs>
      </w:pPr>
    </w:p>
    <w:p w14:paraId="3EF76A0E" w14:textId="7EE2B5DD" w:rsidR="003F2179" w:rsidRPr="00791020" w:rsidRDefault="00C930E9" w:rsidP="00791020">
      <w:r w:rsidRPr="000D2D6C"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34AC61D2" w14:textId="77777777" w:rsidR="00C83E77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4999694" w:history="1">
        <w:r w:rsidR="00C83E77" w:rsidRPr="00990CCB">
          <w:rPr>
            <w:rStyle w:val="Lienhypertexte"/>
          </w:rPr>
          <w:t>1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Introduction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_Toc114999694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54317ABF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5" w:history="1">
        <w:r w:rsidR="00C83E77" w:rsidRPr="00990CCB">
          <w:rPr>
            <w:rStyle w:val="Lienhypertexte"/>
          </w:rPr>
          <w:t>2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Objectifs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_Toc114999695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093ED9D7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6" w:history="1">
        <w:r w:rsidR="00C83E77" w:rsidRPr="00990CCB">
          <w:rPr>
            <w:rStyle w:val="Lienhypertexte"/>
          </w:rPr>
          <w:t>3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Fonctionnelle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_Toc114999696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B37C886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7" w:history="1">
        <w:r w:rsidR="00C83E77" w:rsidRPr="00990CCB">
          <w:rPr>
            <w:rStyle w:val="Lienhypertexte"/>
          </w:rPr>
          <w:t>4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Planification initiale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_Toc114999697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36149818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8" w:history="1">
        <w:r w:rsidR="00C83E77" w:rsidRPr="00990CCB">
          <w:rPr>
            <w:rStyle w:val="Lienhypertexte"/>
          </w:rPr>
          <w:t>5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Analyse Technique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_Toc114999698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3</w:t>
        </w:r>
        <w:r w:rsidR="00C83E77">
          <w:rPr>
            <w:webHidden/>
          </w:rPr>
          <w:fldChar w:fldCharType="end"/>
        </w:r>
      </w:hyperlink>
    </w:p>
    <w:p w14:paraId="4F1B9B46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699" w:history="1">
        <w:r w:rsidR="00C83E77" w:rsidRPr="00990CCB">
          <w:rPr>
            <w:rStyle w:val="Lienhypertexte"/>
          </w:rPr>
          <w:t>6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Environnement de travail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_Toc114999699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71209C00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0" w:history="1">
        <w:r w:rsidR="00C83E77" w:rsidRPr="00990CCB">
          <w:rPr>
            <w:rStyle w:val="Lienhypertexte"/>
          </w:rPr>
          <w:t>7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Suivi du développement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_Toc114999700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B0DA876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1" w:history="1">
        <w:r w:rsidR="00C83E77" w:rsidRPr="00990CCB">
          <w:rPr>
            <w:rStyle w:val="Lienhypertexte"/>
          </w:rPr>
          <w:t>8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Erreurs restantes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_Toc114999701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26045F1B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2" w:history="1">
        <w:r w:rsidR="00C83E77" w:rsidRPr="00990CCB">
          <w:rPr>
            <w:rStyle w:val="Lienhypertexte"/>
          </w:rPr>
          <w:t>9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Liste des livrables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_Toc114999702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10C1570B" w14:textId="77777777" w:rsidR="00C83E77" w:rsidRDefault="00FD641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114999703" w:history="1">
        <w:r w:rsidR="00C83E77" w:rsidRPr="00990CCB">
          <w:rPr>
            <w:rStyle w:val="Lienhypertexte"/>
          </w:rPr>
          <w:t>10</w:t>
        </w:r>
        <w:r w:rsidR="00C83E77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3E77" w:rsidRPr="00990CCB">
          <w:rPr>
            <w:rStyle w:val="Lienhypertexte"/>
          </w:rPr>
          <w:t>Conclusions</w:t>
        </w:r>
        <w:r w:rsidR="00C83E77">
          <w:rPr>
            <w:webHidden/>
          </w:rPr>
          <w:tab/>
        </w:r>
        <w:r w:rsidR="00C83E77">
          <w:rPr>
            <w:webHidden/>
          </w:rPr>
          <w:fldChar w:fldCharType="begin"/>
        </w:r>
        <w:r w:rsidR="00C83E77">
          <w:rPr>
            <w:webHidden/>
          </w:rPr>
          <w:instrText xml:space="preserve"> PAGEREF _Toc114999703 \h </w:instrText>
        </w:r>
        <w:r w:rsidR="00C83E77">
          <w:rPr>
            <w:webHidden/>
          </w:rPr>
        </w:r>
        <w:r w:rsidR="00C83E77">
          <w:rPr>
            <w:webHidden/>
          </w:rPr>
          <w:fldChar w:fldCharType="separate"/>
        </w:r>
        <w:r w:rsidR="00C83E77">
          <w:rPr>
            <w:webHidden/>
          </w:rPr>
          <w:t>4</w:t>
        </w:r>
        <w:r w:rsidR="00C83E77">
          <w:rPr>
            <w:webHidden/>
          </w:rPr>
          <w:fldChar w:fldCharType="end"/>
        </w:r>
      </w:hyperlink>
    </w:p>
    <w:p w14:paraId="016FD483" w14:textId="7F7A397D" w:rsidR="00791020" w:rsidRPr="00544C88" w:rsidRDefault="003F2179" w:rsidP="00544C88">
      <w:r>
        <w:fldChar w:fldCharType="end"/>
      </w:r>
      <w:r w:rsidR="00791020" w:rsidRPr="00791020">
        <w:rPr>
          <w:bCs/>
          <w:i/>
          <w:sz w:val="20"/>
        </w:rPr>
        <w:t xml:space="preserve">  </w:t>
      </w:r>
    </w:p>
    <w:p w14:paraId="3A3853AC" w14:textId="77777777" w:rsidR="00C930E9" w:rsidRDefault="007C53D3" w:rsidP="003F2179">
      <w:r>
        <w:br w:type="page"/>
      </w:r>
    </w:p>
    <w:p w14:paraId="1DEEBC2A" w14:textId="4CDCE6BF" w:rsidR="00C930E9" w:rsidRDefault="007C53D3" w:rsidP="003A15E6">
      <w:pPr>
        <w:pStyle w:val="Titre1"/>
      </w:pPr>
      <w:bookmarkStart w:id="0" w:name="_Toc114999694"/>
      <w:r w:rsidRPr="00791020">
        <w:lastRenderedPageBreak/>
        <w:t>Introduction</w:t>
      </w:r>
      <w:bookmarkEnd w:id="0"/>
      <w:r w:rsidR="00C930E9" w:rsidRPr="00791020">
        <w:t xml:space="preserve"> </w:t>
      </w:r>
    </w:p>
    <w:p w14:paraId="518D0461" w14:textId="29EDD2A9" w:rsidR="00F117CA" w:rsidRDefault="00F117CA" w:rsidP="00F117CA"/>
    <w:p w14:paraId="23B75392" w14:textId="4B0DC807" w:rsidR="00F117CA" w:rsidRDefault="00F117CA" w:rsidP="00F117CA"/>
    <w:p w14:paraId="6ABF9306" w14:textId="5544E0BB" w:rsidR="00F117CA" w:rsidRDefault="00F117CA" w:rsidP="00F117CA">
      <w:r w:rsidRPr="00F117CA">
        <w:t>Le but de ce proj</w:t>
      </w:r>
      <w:r>
        <w:t>et est de faire un jeu classique</w:t>
      </w:r>
      <w:r w:rsidRPr="00F117CA">
        <w:t xml:space="preserve"> : Space</w:t>
      </w:r>
      <w:r w:rsidR="00653214">
        <w:t>_</w:t>
      </w:r>
      <w:r w:rsidRPr="00F117CA">
        <w:t xml:space="preserve">Invaders ! le principe </w:t>
      </w:r>
      <w:r w:rsidR="006705E1">
        <w:t xml:space="preserve">de </w:t>
      </w:r>
      <w:r w:rsidR="006705E1" w:rsidRPr="00F117CA">
        <w:t>Space</w:t>
      </w:r>
      <w:r w:rsidR="00653214">
        <w:t>_</w:t>
      </w:r>
      <w:r w:rsidR="006705E1" w:rsidRPr="00F117CA">
        <w:t xml:space="preserve">Invaders </w:t>
      </w:r>
      <w:r w:rsidRPr="00F117CA">
        <w:t>est de détruire des aliens</w:t>
      </w:r>
      <w:r w:rsidR="00820039">
        <w:t xml:space="preserve"> en utilisant </w:t>
      </w:r>
      <w:r w:rsidRPr="00F117CA">
        <w:t>un canon en se déplaçant horizontalement sur l’écran.</w:t>
      </w:r>
    </w:p>
    <w:p w14:paraId="4E6E3F19" w14:textId="767781C3" w:rsidR="00694C56" w:rsidRDefault="00694C56" w:rsidP="00F117CA"/>
    <w:p w14:paraId="61BA1451" w14:textId="228AF39B" w:rsidR="00694C56" w:rsidRDefault="00694C56" w:rsidP="00F117CA">
      <w:r>
        <w:t xml:space="preserve">Les élèves utilisent le </w:t>
      </w:r>
      <w:r w:rsidR="00E97FED">
        <w:t>GitHub</w:t>
      </w:r>
      <w:r>
        <w:t xml:space="preserve"> pour mettre tous les documents de projets pour permettre</w:t>
      </w:r>
      <w:r w:rsidR="00E97FED">
        <w:t xml:space="preserve"> au prof de surveiller leurs travails.</w:t>
      </w:r>
    </w:p>
    <w:p w14:paraId="5707EF67" w14:textId="197F194A" w:rsidR="00E97FED" w:rsidRDefault="00E97FED" w:rsidP="00F117CA"/>
    <w:p w14:paraId="3BF9E833" w14:textId="25FD9631" w:rsidR="00254A5A" w:rsidRDefault="00254A5A" w:rsidP="00F117CA">
      <w:r>
        <w:t>Ce projet permet aux élèves d’utiliser leur connaissance en programmation.</w:t>
      </w:r>
    </w:p>
    <w:p w14:paraId="0B7EC603" w14:textId="77777777" w:rsidR="00254A5A" w:rsidRDefault="00254A5A" w:rsidP="00F117CA"/>
    <w:p w14:paraId="4DD1373E" w14:textId="612AC258" w:rsidR="006E2C58" w:rsidRDefault="00E97FED" w:rsidP="006E2C58">
      <w:r>
        <w:t>Les élèves utilisent des logiciels comme Visual studio 2019, Visual studio 2022.etc</w:t>
      </w:r>
    </w:p>
    <w:p w14:paraId="406E91B5" w14:textId="77777777" w:rsidR="00254A5A" w:rsidRPr="00254A5A" w:rsidRDefault="00254A5A" w:rsidP="006E2C58"/>
    <w:p w14:paraId="6E411505" w14:textId="77777777" w:rsidR="006E2C58" w:rsidRPr="003E60F7" w:rsidRDefault="006E2C58" w:rsidP="003E60F7">
      <w:pPr>
        <w:pStyle w:val="Titre1"/>
      </w:pPr>
      <w:bookmarkStart w:id="1" w:name="_Toc114999695"/>
      <w:r w:rsidRPr="00791020">
        <w:t>Objectifs</w:t>
      </w:r>
      <w:bookmarkEnd w:id="1"/>
    </w:p>
    <w:p w14:paraId="51D0564E" w14:textId="77777777" w:rsidR="006E2C58" w:rsidRDefault="006E2C58" w:rsidP="006E2C58">
      <w:pPr>
        <w:rPr>
          <w:szCs w:val="14"/>
        </w:rPr>
      </w:pPr>
    </w:p>
    <w:p w14:paraId="408BC0FB" w14:textId="77777777" w:rsidR="00AE470C" w:rsidRPr="00C83E77" w:rsidRDefault="006E2C58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 xml:space="preserve">Ce chapitre énumère les objectifs du projet. L'atteinte ou non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>de c</w:t>
      </w:r>
      <w:r w:rsidRPr="00C83E77">
        <w:rPr>
          <w:rFonts w:ascii="Arial" w:hAnsi="Arial"/>
          <w:i/>
          <w:iCs/>
          <w:sz w:val="24"/>
          <w:szCs w:val="14"/>
          <w:lang w:eastAsia="fr-FR"/>
        </w:rPr>
        <w:t>eux-ci devr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a pouvoir être contrôlée à la fin du projet. Les objectifs pourront </w:t>
      </w:r>
      <w:r w:rsidR="00684B3D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éventuellement </w:t>
      </w:r>
      <w:r w:rsidR="007C53D3" w:rsidRPr="00C83E77">
        <w:rPr>
          <w:rFonts w:ascii="Arial" w:hAnsi="Arial"/>
          <w:i/>
          <w:iCs/>
          <w:sz w:val="24"/>
          <w:szCs w:val="14"/>
          <w:lang w:eastAsia="fr-FR"/>
        </w:rPr>
        <w:t xml:space="preserve">être revus après l'analyse. </w:t>
      </w:r>
    </w:p>
    <w:p w14:paraId="4C77446F" w14:textId="77777777" w:rsidR="00AE470C" w:rsidRPr="00C83E77" w:rsidRDefault="00AE470C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16893BB4" w14:textId="77777777" w:rsidR="007C53D3" w:rsidRPr="00C83E77" w:rsidRDefault="007C53D3" w:rsidP="00C83E77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C83E77">
        <w:rPr>
          <w:rFonts w:ascii="Arial" w:hAnsi="Arial"/>
          <w:i/>
          <w:iCs/>
          <w:sz w:val="24"/>
          <w:szCs w:val="14"/>
          <w:lang w:eastAsia="fr-FR"/>
        </w:rPr>
        <w:t>Ces éléments peuvent être repris des spécifications de départ.</w:t>
      </w:r>
    </w:p>
    <w:p w14:paraId="29C43904" w14:textId="0268383E" w:rsidR="0083170D" w:rsidRDefault="0083170D" w:rsidP="0083170D">
      <w:pPr>
        <w:pStyle w:val="Titre1"/>
      </w:pPr>
      <w:bookmarkStart w:id="2" w:name="_Toc114999696"/>
      <w:r>
        <w:t>Analyse</w:t>
      </w:r>
      <w:r w:rsidR="00E12330">
        <w:t xml:space="preserve"> </w:t>
      </w:r>
      <w:r w:rsidR="003A15E6">
        <w:t>Fonctionnelle</w:t>
      </w:r>
      <w:bookmarkEnd w:id="2"/>
    </w:p>
    <w:p w14:paraId="45F29BB7" w14:textId="7DF98556" w:rsidR="00071526" w:rsidRDefault="00071526" w:rsidP="00071526"/>
    <w:p w14:paraId="687D42D4" w14:textId="2879B255" w:rsidR="00071526" w:rsidRDefault="00071526" w:rsidP="00071526"/>
    <w:p w14:paraId="5FBB2F42" w14:textId="2B10E2A6" w:rsidR="00071526" w:rsidRDefault="00071526" w:rsidP="00071526"/>
    <w:p w14:paraId="41D3D4D1" w14:textId="437D86BB" w:rsidR="00071526" w:rsidRDefault="00071526" w:rsidP="00071526">
      <w:r>
        <w:t>Ceci Mon tableau des user</w:t>
      </w:r>
      <w:r w:rsidR="001D0B22">
        <w:t xml:space="preserve"> s</w:t>
      </w:r>
      <w:r>
        <w:t>tories.</w:t>
      </w:r>
    </w:p>
    <w:p w14:paraId="41A681B6" w14:textId="77777777" w:rsidR="00322D83" w:rsidRDefault="00322D83" w:rsidP="00071526"/>
    <w:tbl>
      <w:tblPr>
        <w:tblW w:w="10137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9085"/>
      </w:tblGrid>
      <w:tr w:rsidR="00071526" w:rsidRPr="00000341" w14:paraId="7EBA3519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148361" w14:textId="77777777" w:rsidR="00071526" w:rsidRPr="00000341" w:rsidRDefault="00071526" w:rsidP="00322D83">
            <w:pPr>
              <w:jc w:val="center"/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Story</w:t>
            </w: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010218" w14:textId="77777777" w:rsidR="00071526" w:rsidRPr="00000341" w:rsidRDefault="00071526" w:rsidP="00322D83">
            <w:pPr>
              <w:textAlignment w:val="baseline"/>
              <w:rPr>
                <w:rFonts w:ascii="Aharoni" w:hAnsi="Aharoni" w:cs="Aharoni"/>
                <w:sz w:val="36"/>
                <w:szCs w:val="36"/>
                <w:lang w:eastAsia="fr-CH"/>
              </w:rPr>
            </w:pPr>
            <w:r w:rsidRPr="00000341">
              <w:rPr>
                <w:rFonts w:ascii="Aharoni" w:hAnsi="Aharoni" w:cs="Aharoni" w:hint="cs"/>
                <w:sz w:val="36"/>
                <w:szCs w:val="36"/>
                <w:lang w:eastAsia="fr-CH"/>
              </w:rPr>
              <w:t>Description 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>de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s</w:t>
            </w:r>
            <w:r w:rsidRPr="00E8291A">
              <w:rPr>
                <w:rFonts w:ascii="Aharoni" w:hAnsi="Aharoni" w:cs="Aharoni" w:hint="cs"/>
                <w:sz w:val="36"/>
                <w:szCs w:val="36"/>
                <w:lang w:eastAsia="fr-CH"/>
              </w:rPr>
              <w:t xml:space="preserve"> </w:t>
            </w:r>
            <w:r>
              <w:rPr>
                <w:rFonts w:ascii="Aharoni" w:hAnsi="Aharoni" w:cs="Aharoni"/>
                <w:sz w:val="36"/>
                <w:szCs w:val="36"/>
                <w:lang w:eastAsia="fr-CH"/>
              </w:rPr>
              <w:t>user stories</w:t>
            </w:r>
          </w:p>
        </w:tc>
      </w:tr>
      <w:tr w:rsidR="00071526" w:rsidRPr="00000341" w14:paraId="46A42F56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893ECE1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F343AF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8788983" w14:textId="77777777" w:rsidR="00071526" w:rsidRPr="00000341" w:rsidRDefault="00071526" w:rsidP="00322D83">
            <w:pPr>
              <w:ind w:firstLine="708"/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34020A9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E31C47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En tant que joueur, </w:t>
            </w:r>
          </w:p>
          <w:p w14:paraId="164AF79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utiliser les flèches haut/bas </w:t>
            </w:r>
          </w:p>
          <w:p w14:paraId="550997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sélectionner une entrée dans un menu</w:t>
            </w:r>
          </w:p>
          <w:p w14:paraId="6C10760C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E8D928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3A71A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6526C0C6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ABE531C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Les textes sont en ASCII art 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12871139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62AC661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Haut, la flèche de sélection monte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0AD544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2B34736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menu, quand je tape sur la flèche de bas, la flèche de sélection descend d’une ligne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22BFBDB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30DE83FA" w14:textId="77777777" w:rsidR="00071526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Style w:val="eop"/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sélection tout en haut, quand je tape sur la flèche de Haut,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6379ED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</w:p>
          <w:p w14:paraId="57A7A555" w14:textId="77777777" w:rsidR="00071526" w:rsidRPr="00757884" w:rsidRDefault="00071526" w:rsidP="00322D83">
            <w:pPr>
              <w:pStyle w:val="paragraph"/>
              <w:numPr>
                <w:ilvl w:val="0"/>
                <w:numId w:val="27"/>
              </w:numPr>
              <w:spacing w:before="0" w:beforeAutospacing="0" w:after="0" w:afterAutospacing="0"/>
              <w:textAlignment w:val="baseline"/>
              <w:rPr>
                <w:rFonts w:ascii="Calibri" w:hAnsi="Calibri" w:cs="Segoe UI"/>
                <w:sz w:val="22"/>
                <w:szCs w:val="22"/>
              </w:rPr>
            </w:pPr>
            <w:r>
              <w:rPr>
                <w:rStyle w:val="normaltextrun"/>
                <w:rFonts w:ascii="Calibri" w:hAnsi="Calibri" w:cs="Segoe UI"/>
                <w:sz w:val="22"/>
                <w:szCs w:val="22"/>
                <w:lang w:val="fr-FR"/>
              </w:rPr>
              <w:t>Dans le menu avec la flèche de sélection tout en bas, quand je tape sur la flèche de bas, elle ne bouge pas</w:t>
            </w:r>
            <w:r>
              <w:rPr>
                <w:rStyle w:val="eop"/>
                <w:rFonts w:ascii="Calibri" w:hAnsi="Calibri" w:cs="Segoe UI"/>
                <w:sz w:val="22"/>
                <w:szCs w:val="22"/>
              </w:rPr>
              <w:t> </w:t>
            </w:r>
          </w:p>
          <w:p w14:paraId="557E8A7D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293CABA" w14:textId="77777777" w:rsidR="00071526" w:rsidRDefault="00071526" w:rsidP="00322D83">
            <w:pPr>
              <w:textAlignment w:val="baseline"/>
            </w:pPr>
            <w:r>
              <w:rPr>
                <w:noProof/>
              </w:rPr>
              <w:drawing>
                <wp:inline distT="0" distB="0" distL="0" distR="0" wp14:anchorId="3D831C0E" wp14:editId="69D82777">
                  <wp:extent cx="4391025" cy="3542056"/>
                  <wp:effectExtent l="0" t="0" r="0" b="127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D5424C" w14:textId="77777777" w:rsidR="00071526" w:rsidRDefault="00071526" w:rsidP="00322D83">
            <w:pPr>
              <w:textAlignment w:val="baseline"/>
            </w:pPr>
          </w:p>
          <w:p w14:paraId="525D39D8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D81044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98F39A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5FCED8DE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B8C465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2531B7B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951E76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Interface en jeu (</w:t>
            </w:r>
            <w:r w:rsidRPr="00E8291A">
              <w:rPr>
                <w:rFonts w:cs="Arial"/>
                <w:szCs w:val="24"/>
                <w:lang w:eastAsia="fr-CH"/>
              </w:rPr>
              <w:t>Compteur de vie</w:t>
            </w:r>
            <w:r>
              <w:rPr>
                <w:rFonts w:cs="Arial"/>
                <w:szCs w:val="24"/>
                <w:lang w:eastAsia="fr-CH"/>
              </w:rPr>
              <w:t>)</w:t>
            </w:r>
          </w:p>
          <w:p w14:paraId="6627D461" w14:textId="77777777" w:rsidR="00071526" w:rsidRPr="00E8291A" w:rsidRDefault="00071526" w:rsidP="00322D83">
            <w:pPr>
              <w:jc w:val="right"/>
              <w:rPr>
                <w:rFonts w:cs="Arial"/>
                <w:szCs w:val="24"/>
                <w:lang w:eastAsia="fr-CH"/>
              </w:rPr>
            </w:pPr>
          </w:p>
          <w:p w14:paraId="210B7C49" w14:textId="77777777" w:rsidR="00071526" w:rsidRPr="00000341" w:rsidRDefault="00071526" w:rsidP="00322D83">
            <w:pPr>
              <w:rPr>
                <w:rFonts w:cs="Arial"/>
                <w:szCs w:val="24"/>
                <w:lang w:eastAsia="fr-CH"/>
              </w:rPr>
            </w:pP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0ABB756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6A54EA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joueur.</w:t>
            </w:r>
          </w:p>
          <w:p w14:paraId="6EC6885F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Je veux avoir un compteur de vie.</w:t>
            </w:r>
          </w:p>
          <w:p w14:paraId="516A9773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Pour savoir le nombre de vies restantes</w:t>
            </w:r>
            <w:r>
              <w:rPr>
                <w:rFonts w:cs="Arial"/>
                <w:szCs w:val="24"/>
                <w:lang w:eastAsia="fr-CH"/>
              </w:rPr>
              <w:t>.</w:t>
            </w:r>
          </w:p>
          <w:p w14:paraId="0141093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70A84A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98FCB1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0C6E2CA9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9B40EEE" w14:textId="7B96EBAB" w:rsidR="00071526" w:rsidRDefault="00C2647A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r w:rsidR="00A11A50">
              <w:rPr>
                <w:rFonts w:eastAsia="Times New Roman" w:cs="Arial"/>
                <w:sz w:val="24"/>
                <w:szCs w:val="24"/>
                <w:lang w:eastAsia="fr-CH"/>
              </w:rPr>
              <w:t>Play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, quand je presse Enter la page de jeu s’affiche</w:t>
            </w:r>
            <w:r w:rsidR="00C16AF7">
              <w:rPr>
                <w:rFonts w:eastAsia="Times New Roman" w:cs="Arial"/>
                <w:sz w:val="24"/>
                <w:szCs w:val="24"/>
                <w:lang w:eastAsia="fr-CH"/>
              </w:rPr>
              <w:t>.</w:t>
            </w:r>
          </w:p>
          <w:p w14:paraId="0BADC1DE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23F30970" w14:textId="77777777" w:rsidR="00071526" w:rsidRDefault="00071526" w:rsidP="00322D83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Les trois cœurs de vie sont placés comme le montre la maquette.</w:t>
            </w:r>
          </w:p>
          <w:p w14:paraId="3DBDD279" w14:textId="77777777" w:rsidR="00071526" w:rsidRPr="00E937BB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36403C0E" w14:textId="77777777" w:rsidR="00071526" w:rsidRPr="003C4648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594CC598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145304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object w:dxaOrig="4185" w:dyaOrig="1650" w14:anchorId="3F17BB3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0pt;height:106.5pt" o:ole="">
                  <v:imagedata r:id="rId13" o:title=""/>
                </v:shape>
                <o:OLEObject Type="Embed" ProgID="PBrush" ShapeID="_x0000_i1025" DrawAspect="Content" ObjectID="_1729512206" r:id="rId14"/>
              </w:object>
            </w:r>
            <w:r w:rsidRPr="00E8291A">
              <w:rPr>
                <w:rFonts w:cs="Arial"/>
                <w:szCs w:val="24"/>
                <w:lang w:eastAsia="fr-CH"/>
              </w:rPr>
              <w:t xml:space="preserve">  </w:t>
            </w:r>
          </w:p>
          <w:p w14:paraId="06593E3B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8B5006D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inline distT="0" distB="0" distL="0" distR="0" wp14:anchorId="246EED07" wp14:editId="4E87F57E">
                  <wp:extent cx="5381115" cy="4191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115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E28C5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7D095147" w14:textId="77777777" w:rsidTr="00322D83">
        <w:trPr>
          <w:trHeight w:val="721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D62AB8B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5BC6BD" w14:textId="77777777" w:rsidR="00071526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</w:p>
          <w:p w14:paraId="74E4394B" w14:textId="77777777" w:rsidR="00071526" w:rsidRPr="00000341" w:rsidRDefault="00071526" w:rsidP="00322D83">
            <w:pPr>
              <w:jc w:val="center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276DD2B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50F9C4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</w:t>
            </w:r>
          </w:p>
          <w:p w14:paraId="52EA372A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 </w:t>
            </w:r>
          </w:p>
          <w:p w14:paraId="7E532005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Je veux </w:t>
            </w:r>
            <w:r>
              <w:rPr>
                <w:rFonts w:cs="Arial"/>
                <w:szCs w:val="24"/>
                <w:lang w:eastAsia="fr-CH"/>
              </w:rPr>
              <w:t>taper sur espace.</w:t>
            </w:r>
          </w:p>
          <w:p w14:paraId="560050E2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52BCBA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 xml:space="preserve">Pour pouvoir </w:t>
            </w:r>
            <w:r>
              <w:rPr>
                <w:rFonts w:cs="Arial"/>
                <w:szCs w:val="24"/>
                <w:lang w:eastAsia="fr-CH"/>
              </w:rPr>
              <w:t>faire une pause</w:t>
            </w:r>
            <w:r w:rsidRPr="00E8291A">
              <w:rPr>
                <w:rFonts w:cs="Arial"/>
                <w:szCs w:val="24"/>
                <w:lang w:eastAsia="fr-CH"/>
              </w:rPr>
              <w:t xml:space="preserve">. </w:t>
            </w:r>
          </w:p>
          <w:p w14:paraId="5C31F3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36124A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0C7157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</w:t>
            </w:r>
          </w:p>
          <w:p w14:paraId="308E91E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801C70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Durant le jeu, si je tape sut espace, le jeu arrête et l’écran affiche (en pause). (Voir maquette).</w:t>
            </w:r>
          </w:p>
          <w:p w14:paraId="15CFE682" w14:textId="77777777" w:rsidR="00071526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63CAB954" w14:textId="77777777" w:rsidR="00071526" w:rsidRDefault="00071526" w:rsidP="00322D83">
            <w:pPr>
              <w:pStyle w:val="Paragraphedeliste"/>
              <w:numPr>
                <w:ilvl w:val="0"/>
                <w:numId w:val="29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Pour recommencer le jeu et annuler la pause, si je retape sur espace, je reprends le jeu.</w:t>
            </w:r>
          </w:p>
          <w:p w14:paraId="7334BCE1" w14:textId="77777777" w:rsidR="00071526" w:rsidRPr="001802EE" w:rsidRDefault="00071526" w:rsidP="00322D83">
            <w:pPr>
              <w:pStyle w:val="Paragraphedelist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493EFD1F" w14:textId="77777777" w:rsidR="00071526" w:rsidRPr="00397913" w:rsidRDefault="00071526" w:rsidP="00322D83">
            <w:pPr>
              <w:pStyle w:val="Paragraphedeliste"/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</w:p>
          <w:p w14:paraId="108171FF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50FEEE0C" w14:textId="77777777" w:rsidR="00071526" w:rsidRDefault="00071526" w:rsidP="00322D83">
            <w:pPr>
              <w:textAlignment w:val="baseline"/>
            </w:pPr>
            <w:r>
              <w:object w:dxaOrig="10725" w:dyaOrig="8730" w14:anchorId="0C7735FC">
                <v:shape id="_x0000_i1026" type="#_x0000_t75" style="width:426.75pt;height:347.25pt" o:ole="">
                  <v:imagedata r:id="rId16" o:title=""/>
                </v:shape>
                <o:OLEObject Type="Embed" ProgID="PBrush" ShapeID="_x0000_i1026" DrawAspect="Content" ObjectID="_1729512207" r:id="rId17"/>
              </w:object>
            </w:r>
          </w:p>
          <w:p w14:paraId="5EFF14DB" w14:textId="77777777" w:rsidR="00071526" w:rsidRDefault="00071526" w:rsidP="00322D83">
            <w:pPr>
              <w:textAlignment w:val="baseline"/>
            </w:pPr>
          </w:p>
          <w:p w14:paraId="7ACFEEDF" w14:textId="77777777" w:rsidR="00071526" w:rsidRDefault="00071526" w:rsidP="00322D83">
            <w:pPr>
              <w:textAlignment w:val="baseline"/>
            </w:pPr>
          </w:p>
          <w:p w14:paraId="160BCEA2" w14:textId="77777777" w:rsidR="00071526" w:rsidRDefault="00071526" w:rsidP="00322D83">
            <w:pPr>
              <w:textAlignment w:val="baseline"/>
            </w:pPr>
          </w:p>
          <w:p w14:paraId="5E02ECCC" w14:textId="77777777" w:rsidR="00071526" w:rsidRDefault="00071526" w:rsidP="00322D83">
            <w:pPr>
              <w:textAlignment w:val="baseline"/>
            </w:pPr>
          </w:p>
          <w:p w14:paraId="3143470B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117D3647" w14:textId="77777777" w:rsidTr="00322D83">
        <w:trPr>
          <w:trHeight w:val="798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97FFA4A" w14:textId="77777777" w:rsidR="00071526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DB1DF7E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D7D3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1CEDB4C" w14:textId="77777777" w:rsidR="00071526" w:rsidRPr="00E8291A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F9ED0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tant que joueur, je veux pouvoir modifier la difficulté du jeu (</w:t>
            </w:r>
            <w:r>
              <w:rPr>
                <w:rStyle w:val="normaltextrun"/>
                <w:rFonts w:ascii="Calibri" w:hAnsi="Calibri"/>
                <w:color w:val="000000"/>
                <w:shd w:val="clear" w:color="auto" w:fill="FFFFFF"/>
              </w:rPr>
              <w:t>facile, intermédiaire, difficile</w:t>
            </w:r>
            <w:r w:rsidRPr="00E8291A">
              <w:rPr>
                <w:rFonts w:cs="Arial"/>
                <w:szCs w:val="24"/>
                <w:lang w:eastAsia="fr-CH"/>
              </w:rPr>
              <w:t>)</w:t>
            </w:r>
          </w:p>
          <w:p w14:paraId="0D3C9837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8A829C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656BEA9" w14:textId="572CFB62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rFonts w:cs="Arial"/>
                <w:szCs w:val="24"/>
                <w:lang w:eastAsia="fr-CH"/>
              </w:rPr>
              <w:t xml:space="preserve"> Test d’acceptance : </w:t>
            </w:r>
          </w:p>
          <w:p w14:paraId="73B4B2F8" w14:textId="77777777" w:rsidR="00D54A49" w:rsidRDefault="00D54A49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679B3B2" w14:textId="74326ED4" w:rsidR="00071526" w:rsidRDefault="00D54A49" w:rsidP="00F26461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Dans le Menu avec la flèche sur </w:t>
            </w:r>
            <w:r w:rsidR="00523913">
              <w:rPr>
                <w:rFonts w:eastAsia="Times New Roman" w:cs="Arial"/>
                <w:sz w:val="24"/>
                <w:szCs w:val="24"/>
                <w:lang w:eastAsia="fr-CH"/>
              </w:rPr>
              <w:t>Difficult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, quand je presse Enter la page de </w:t>
            </w:r>
            <w:r w:rsidR="00523913">
              <w:rPr>
                <w:rFonts w:eastAsia="Times New Roman" w:cs="Arial"/>
                <w:sz w:val="24"/>
                <w:szCs w:val="24"/>
                <w:lang w:eastAsia="fr-CH"/>
              </w:rPr>
              <w:t>difficulté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s’affiche (Voir maquette).</w:t>
            </w:r>
          </w:p>
          <w:p w14:paraId="4DD2C149" w14:textId="5922B896" w:rsidR="00F26461" w:rsidRPr="00F26461" w:rsidRDefault="00F26461" w:rsidP="00F26461">
            <w:pPr>
              <w:pStyle w:val="Paragraphedeliste"/>
              <w:numPr>
                <w:ilvl w:val="0"/>
                <w:numId w:val="28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>a page de Difficulté, quand je presse le touche (up,down) le cursur se déplace comme le MenuPrincipale.</w:t>
            </w:r>
          </w:p>
          <w:p w14:paraId="16AF3F6A" w14:textId="1DD237E8" w:rsidR="00D02F08" w:rsidRDefault="00D02F08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Enter, la coleur de l’option choisi change</w:t>
            </w:r>
          </w:p>
          <w:p w14:paraId="24B791DB" w14:textId="6449F5A9" w:rsidR="009A1D66" w:rsidRDefault="009A1D66" w:rsidP="00322D83">
            <w:pPr>
              <w:pStyle w:val="Paragraphedeliste"/>
              <w:numPr>
                <w:ilvl w:val="0"/>
                <w:numId w:val="31"/>
              </w:numPr>
              <w:spacing w:after="0" w:line="240" w:lineRule="auto"/>
              <w:textAlignment w:val="baseline"/>
              <w:rPr>
                <w:rFonts w:eastAsia="Times New Roman" w:cs="Arial"/>
                <w:sz w:val="24"/>
                <w:szCs w:val="24"/>
                <w:lang w:eastAsia="fr-CH"/>
              </w:rPr>
            </w:pPr>
            <w:r>
              <w:rPr>
                <w:rFonts w:eastAsia="Times New Roman" w:cs="Arial"/>
                <w:sz w:val="24"/>
                <w:szCs w:val="24"/>
                <w:lang w:eastAsia="fr-CH"/>
              </w:rPr>
              <w:t>Dans la page de Difficulté, quand je presse Enter</w:t>
            </w:r>
            <w:r>
              <w:rPr>
                <w:rFonts w:eastAsia="Times New Roman" w:cs="Arial"/>
                <w:sz w:val="24"/>
                <w:szCs w:val="24"/>
                <w:lang w:eastAsia="fr-CH"/>
              </w:rPr>
              <w:t xml:space="preserve"> sur l’option « back » , on revient sur le MenuPrincipale</w:t>
            </w:r>
          </w:p>
          <w:p w14:paraId="668BCC96" w14:textId="77777777" w:rsidR="00071526" w:rsidRPr="00856EF9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1C347667" w14:textId="4BAB4C48" w:rsidR="00071526" w:rsidRDefault="004F7302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1F9B6B6E" wp14:editId="54AEA98C">
                  <wp:extent cx="5759450" cy="4319905"/>
                  <wp:effectExtent l="0" t="0" r="0" b="4445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4319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AF1414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0EA201C2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82A35AE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05D5626" w14:textId="10D0CC08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353005AE" w14:textId="0E56B596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F80F902" w14:textId="01DDA071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2E60B2F1" w14:textId="77777777" w:rsidR="006B2708" w:rsidRDefault="006B2708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77BED781" w14:textId="77777777" w:rsidR="00071526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6F5E58AF" w14:textId="77777777" w:rsidR="00071526" w:rsidRPr="00000341" w:rsidRDefault="00071526" w:rsidP="00322D83">
            <w:pPr>
              <w:textAlignment w:val="baseline"/>
              <w:rPr>
                <w:rFonts w:cs="Arial"/>
                <w:szCs w:val="24"/>
                <w:lang w:eastAsia="fr-CH"/>
              </w:rPr>
            </w:pPr>
          </w:p>
        </w:tc>
      </w:tr>
      <w:tr w:rsidR="00071526" w:rsidRPr="00000341" w14:paraId="4E7377ED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97E949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</w:p>
          <w:p w14:paraId="5DDD3E6E" w14:textId="77777777" w:rsidR="00071526" w:rsidRDefault="00071526" w:rsidP="00322D83">
            <w:pPr>
              <w:jc w:val="center"/>
              <w:textAlignment w:val="baseline"/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  <w:p w14:paraId="0BB0E28C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 w:rsidRPr="00E8291A">
              <w:rPr>
                <w:rStyle w:val="eop"/>
                <w:rFonts w:cs="Calibri"/>
                <w:color w:val="000000"/>
                <w:szCs w:val="24"/>
                <w:shd w:val="clear" w:color="auto" w:fill="FFFFFF"/>
              </w:rPr>
              <w:t> 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BEFCD8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9ABB3F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B24E0D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Je veux contrôler mon vaisseau avec les flèches gauche/droite.</w:t>
            </w:r>
          </w:p>
          <w:p w14:paraId="40D2F34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7CB835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57B9D2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0249436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 xml:space="preserve">  Test d’acceptance :</w:t>
            </w:r>
          </w:p>
          <w:p w14:paraId="4FAAA206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6016AC74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droite, le canon décale à droite.</w:t>
            </w:r>
          </w:p>
          <w:p w14:paraId="60E2BAAD" w14:textId="77777777" w:rsidR="00071526" w:rsidRDefault="00071526" w:rsidP="00322D83">
            <w:pPr>
              <w:pStyle w:val="paragraph"/>
              <w:numPr>
                <w:ilvl w:val="0"/>
                <w:numId w:val="30"/>
              </w:numPr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asciiTheme="minorHAnsi" w:hAnsiTheme="minorHAnsi" w:cs="Calibri"/>
                <w:lang w:val="fr-FR"/>
              </w:rPr>
              <w:t>Durant le jeu, si je tape sur la flèche de gauche, le canon décale à gauche.</w:t>
            </w:r>
          </w:p>
          <w:p w14:paraId="75206532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>
              <w:rPr>
                <w:rStyle w:val="normaltextrun"/>
                <w:rFonts w:cs="Calibri"/>
                <w:lang w:val="fr-FR"/>
              </w:rPr>
              <w:t>(Voir maquette).</w:t>
            </w:r>
          </w:p>
          <w:p w14:paraId="76D73402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8F332E1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  <w:r w:rsidRPr="00DC7C96">
              <w:rPr>
                <w:rFonts w:asciiTheme="minorHAnsi" w:hAnsiTheme="minorHAnsi" w:cs="Segoe UI"/>
                <w:noProof/>
              </w:rPr>
              <w:lastRenderedPageBreak/>
              <w:drawing>
                <wp:anchor distT="0" distB="0" distL="114300" distR="114300" simplePos="0" relativeHeight="251662336" behindDoc="1" locked="0" layoutInCell="1" allowOverlap="1" wp14:anchorId="50E1B558" wp14:editId="7DF6D140">
                  <wp:simplePos x="0" y="0"/>
                  <wp:positionH relativeFrom="column">
                    <wp:posOffset>274320</wp:posOffset>
                  </wp:positionH>
                  <wp:positionV relativeFrom="paragraph">
                    <wp:posOffset>66675</wp:posOffset>
                  </wp:positionV>
                  <wp:extent cx="3781425" cy="2895600"/>
                  <wp:effectExtent l="0" t="0" r="9525" b="0"/>
                  <wp:wrapTight wrapText="bothSides">
                    <wp:wrapPolygon edited="0">
                      <wp:start x="0" y="0"/>
                      <wp:lineTo x="0" y="21458"/>
                      <wp:lineTo x="21546" y="21458"/>
                      <wp:lineTo x="21546" y="0"/>
                      <wp:lineTo x="0" y="0"/>
                    </wp:wrapPolygon>
                  </wp:wrapTight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4F3A8D8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2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72A14EC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3157AF6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</w:p>
          <w:p w14:paraId="0BF132E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3F398C26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DC2604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44F5434A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1023352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31BA75F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cs="Segoe UI"/>
              </w:rPr>
            </w:pPr>
          </w:p>
          <w:p w14:paraId="594BDD3E" w14:textId="77777777" w:rsidR="00071526" w:rsidRPr="00000341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Segoe UI"/>
              </w:rPr>
            </w:pPr>
            <w:r w:rsidRPr="00DC7C96">
              <w:rPr>
                <w:rStyle w:val="normaltextrun"/>
                <w:rFonts w:asciiTheme="minorHAnsi" w:hAnsiTheme="minorHAnsi" w:cs="Calibri"/>
                <w:noProof/>
                <w:lang w:val="fr-FR"/>
              </w:rPr>
              <w:drawing>
                <wp:anchor distT="0" distB="0" distL="114300" distR="114300" simplePos="0" relativeHeight="251659264" behindDoc="1" locked="0" layoutInCell="1" allowOverlap="1" wp14:anchorId="00C66DC1" wp14:editId="576D2EFF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1356995</wp:posOffset>
                  </wp:positionV>
                  <wp:extent cx="3800475" cy="3324225"/>
                  <wp:effectExtent l="0" t="0" r="9525" b="9525"/>
                  <wp:wrapTight wrapText="bothSides">
                    <wp:wrapPolygon edited="0">
                      <wp:start x="0" y="0"/>
                      <wp:lineTo x="0" y="21538"/>
                      <wp:lineTo x="21546" y="21538"/>
                      <wp:lineTo x="21546" y="0"/>
                      <wp:lineTo x="0" y="0"/>
                    </wp:wrapPolygon>
                  </wp:wrapTight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71526" w:rsidRPr="00000341" w14:paraId="2B2CBA67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ECCA839" w14:textId="77777777" w:rsidR="00071526" w:rsidRPr="00E8291A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</w:p>
          <w:p w14:paraId="4C5E667A" w14:textId="77777777" w:rsidR="00071526" w:rsidRPr="00000341" w:rsidRDefault="00071526" w:rsidP="00322D83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8E3301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647A1A7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151159EA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E8291A">
              <w:rPr>
                <w:rFonts w:cstheme="minorHAnsi"/>
                <w:szCs w:val="24"/>
                <w:lang w:eastAsia="fr-CH"/>
              </w:rPr>
              <w:t xml:space="preserve">Je veux </w:t>
            </w:r>
            <w:r>
              <w:rPr>
                <w:rFonts w:cstheme="minorHAnsi"/>
                <w:szCs w:val="24"/>
                <w:lang w:eastAsia="fr-CH"/>
              </w:rPr>
              <w:t>voir mes derniers</w:t>
            </w:r>
            <w:r w:rsidRPr="00E8291A">
              <w:rPr>
                <w:rFonts w:cstheme="minorHAnsi"/>
                <w:szCs w:val="24"/>
                <w:lang w:eastAsia="fr-CH"/>
              </w:rPr>
              <w:t xml:space="preserve"> scores</w:t>
            </w:r>
            <w:r>
              <w:rPr>
                <w:rFonts w:cstheme="minorHAnsi"/>
                <w:szCs w:val="24"/>
                <w:lang w:eastAsia="fr-CH"/>
              </w:rPr>
              <w:t>.</w:t>
            </w:r>
          </w:p>
          <w:p w14:paraId="55B31C1B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34A17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C689568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rFonts w:cstheme="minorHAnsi"/>
                <w:szCs w:val="24"/>
                <w:lang w:eastAsia="fr-CH"/>
              </w:rPr>
              <w:t xml:space="preserve"> Test d’acceptance :</w:t>
            </w:r>
          </w:p>
          <w:p w14:paraId="3338921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C4A72D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24C286" w14:textId="77777777" w:rsidR="00071526" w:rsidRDefault="00071526" w:rsidP="00322D83">
            <w:pPr>
              <w:pStyle w:val="Paragraphedeliste"/>
              <w:numPr>
                <w:ilvl w:val="0"/>
                <w:numId w:val="32"/>
              </w:numPr>
              <w:spacing w:after="0" w:line="240" w:lineRule="auto"/>
              <w:textAlignment w:val="baseline"/>
              <w:rPr>
                <w:rFonts w:eastAsia="Times New Roman" w:cstheme="minorHAnsi"/>
                <w:sz w:val="24"/>
                <w:szCs w:val="24"/>
                <w:lang w:eastAsia="fr-CH"/>
              </w:rPr>
            </w:pPr>
            <w:r>
              <w:rPr>
                <w:rFonts w:eastAsia="Times New Roman" w:cstheme="minorHAnsi"/>
                <w:sz w:val="24"/>
                <w:szCs w:val="24"/>
                <w:lang w:eastAsia="fr-CH"/>
              </w:rPr>
              <w:t>Dans le menu d’option, si je choisis Scores, je trouve le dernier scores de la dernière partie de jeu. (Voir maquette).</w:t>
            </w:r>
          </w:p>
          <w:p w14:paraId="70478AC2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03A32CE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25FDD669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6173AB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143507CE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1792494" w14:textId="77777777" w:rsidR="00071526" w:rsidRPr="00BB636E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>
              <w:rPr>
                <w:noProof/>
              </w:rPr>
              <w:drawing>
                <wp:inline distT="0" distB="0" distL="0" distR="0" wp14:anchorId="12B0DB16" wp14:editId="25D18FE5">
                  <wp:extent cx="4391025" cy="3542056"/>
                  <wp:effectExtent l="0" t="0" r="0" b="127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149" cy="356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7D2B3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FEEC014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54BB1D5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33F207E1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672511DC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  <w:r w:rsidRPr="00175D0B">
              <w:rPr>
                <w:rFonts w:cstheme="minorHAnsi"/>
                <w:noProof/>
                <w:szCs w:val="24"/>
                <w:lang w:eastAsia="fr-CH"/>
              </w:rPr>
              <w:drawing>
                <wp:inline distT="0" distB="0" distL="0" distR="0" wp14:anchorId="738A00CE" wp14:editId="104DDD05">
                  <wp:extent cx="4058216" cy="885949"/>
                  <wp:effectExtent l="0" t="0" r="0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216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B1DEF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55281AB6" w14:textId="77777777" w:rsidR="00071526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7E959D7E" w14:textId="77777777" w:rsidR="00071526" w:rsidRPr="00E8291A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  <w:p w14:paraId="4CC7E1C2" w14:textId="77777777" w:rsidR="00071526" w:rsidRPr="00000341" w:rsidRDefault="00071526" w:rsidP="00322D83">
            <w:pPr>
              <w:textAlignment w:val="baseline"/>
              <w:rPr>
                <w:rFonts w:cstheme="minorHAnsi"/>
                <w:szCs w:val="24"/>
                <w:lang w:eastAsia="fr-CH"/>
              </w:rPr>
            </w:pPr>
          </w:p>
        </w:tc>
      </w:tr>
      <w:tr w:rsidR="00071526" w:rsidRPr="00000341" w14:paraId="152D73B5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DF7BC9C" w14:textId="77777777" w:rsidR="00071526" w:rsidRPr="00000341" w:rsidRDefault="00071526" w:rsidP="00322D83">
            <w:pPr>
              <w:spacing w:before="100" w:beforeAutospacing="1"/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lastRenderedPageBreak/>
              <w:t>Alien (Tirer avec le canon)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40B998B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5C0E407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29CCD0D5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tirer sur l’alien et avoir des scores.</w:t>
            </w:r>
          </w:p>
          <w:p w14:paraId="3174318E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519DD49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2EF0E9E3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6B49852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E86F5C5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l’alien disparaît. (Voir maquette).</w:t>
            </w:r>
          </w:p>
          <w:p w14:paraId="1A8F9276" w14:textId="77777777" w:rsidR="00071526" w:rsidRDefault="00071526" w:rsidP="00322D83">
            <w:pPr>
              <w:pStyle w:val="paragraph"/>
              <w:numPr>
                <w:ilvl w:val="0"/>
                <w:numId w:val="32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je tire vers un alien, j’obtiens +100 de scores. (Voir maquette).</w:t>
            </w:r>
          </w:p>
          <w:p w14:paraId="10F27124" w14:textId="77777777" w:rsidR="00071526" w:rsidRDefault="00071526" w:rsidP="00322D83">
            <w:pPr>
              <w:pStyle w:val="paragraph"/>
              <w:spacing w:before="0" w:beforeAutospacing="0" w:after="0" w:afterAutospacing="0"/>
              <w:ind w:left="780"/>
              <w:textAlignment w:val="baseline"/>
              <w:rPr>
                <w:rStyle w:val="eop"/>
                <w:rFonts w:cs="Calibri"/>
              </w:rPr>
            </w:pPr>
          </w:p>
          <w:p w14:paraId="3FEB355D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D6B0EF8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lastRenderedPageBreak/>
              <w:drawing>
                <wp:inline distT="0" distB="0" distL="0" distR="0" wp14:anchorId="1624B7CD" wp14:editId="19ABE2AE">
                  <wp:extent cx="4358005" cy="3167376"/>
                  <wp:effectExtent l="0" t="0" r="4445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1" cy="319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A264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</w:rPr>
            </w:pPr>
          </w:p>
          <w:p w14:paraId="1F0C022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4D1539">
              <w:rPr>
                <w:rStyle w:val="eop"/>
                <w:rFonts w:cs="Calibri"/>
                <w:noProof/>
              </w:rPr>
              <w:drawing>
                <wp:inline distT="0" distB="0" distL="0" distR="0" wp14:anchorId="7223F151" wp14:editId="67EDB4E6">
                  <wp:extent cx="4358510" cy="3343275"/>
                  <wp:effectExtent l="0" t="0" r="444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259" cy="336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B9C7D" w14:textId="77777777" w:rsidR="00071526" w:rsidRPr="00E8291A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Fonts w:asciiTheme="minorHAnsi" w:hAnsiTheme="minorHAnsi" w:cs="Calibri"/>
              </w:rPr>
            </w:pPr>
          </w:p>
          <w:p w14:paraId="7A6F26B9" w14:textId="77777777" w:rsidR="00071526" w:rsidRPr="00000341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</w:tc>
      </w:tr>
      <w:tr w:rsidR="00071526" w:rsidRPr="00000341" w14:paraId="3B36B9CF" w14:textId="77777777" w:rsidTr="00322D83">
        <w:trPr>
          <w:trHeight w:val="640"/>
          <w:jc w:val="center"/>
        </w:trPr>
        <w:tc>
          <w:tcPr>
            <w:tcW w:w="1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BC9AD5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D8C9A12" w14:textId="77777777" w:rsidR="00071526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75FF8352" w14:textId="77777777" w:rsidR="00071526" w:rsidRPr="00000341" w:rsidRDefault="00071526" w:rsidP="00322D83">
            <w:pPr>
              <w:jc w:val="center"/>
              <w:textAlignment w:val="baseline"/>
              <w:rPr>
                <w:rFonts w:cs="Segoe UI"/>
                <w:szCs w:val="24"/>
                <w:lang w:eastAsia="fr-CH"/>
              </w:rPr>
            </w:pPr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86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5DD85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3942B0D2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normaltextrun"/>
                <w:rFonts w:asciiTheme="minorHAnsi" w:hAnsiTheme="minorHAnsi" w:cs="Calibri"/>
                <w:lang w:val="fr-FR"/>
              </w:rPr>
            </w:pPr>
          </w:p>
          <w:p w14:paraId="4E8628E0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Theme="minorHAnsi" w:hAnsiTheme="minorHAnsi" w:cs="Calibri"/>
              </w:rPr>
            </w:pPr>
            <w:r w:rsidRPr="00E8291A">
              <w:rPr>
                <w:rStyle w:val="normaltextrun"/>
                <w:rFonts w:asciiTheme="minorHAnsi" w:hAnsiTheme="minorHAnsi" w:cs="Calibri"/>
                <w:lang w:val="fr-FR"/>
              </w:rPr>
              <w:t>En tant que joueur</w:t>
            </w:r>
            <w:r w:rsidRPr="00E8291A">
              <w:rPr>
                <w:rStyle w:val="eop"/>
                <w:rFonts w:asciiTheme="minorHAnsi" w:hAnsiTheme="minorHAnsi" w:cs="Calibri"/>
              </w:rPr>
              <w:t> </w:t>
            </w:r>
          </w:p>
          <w:p w14:paraId="0BDB093F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Je veux perdre une des vies si un alien tire sur moi</w:t>
            </w:r>
          </w:p>
          <w:p w14:paraId="6CFE70A1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833B9E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73700F5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 xml:space="preserve"> Test d’acceptance : </w:t>
            </w:r>
          </w:p>
          <w:p w14:paraId="2D0A3608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Durant le jeu, si un missile d’un alien me touche, un cœur de vie disparaît. (Voir maquette).</w:t>
            </w:r>
          </w:p>
          <w:p w14:paraId="7BC7A340" w14:textId="77777777" w:rsidR="00071526" w:rsidRPr="00A216AB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normaltextrun"/>
                <w:rFonts w:cs="Calibri"/>
              </w:rPr>
            </w:pPr>
            <w:r>
              <w:rPr>
                <w:rStyle w:val="eop"/>
                <w:rFonts w:cs="Calibri"/>
              </w:rPr>
              <w:lastRenderedPageBreak/>
              <w:t>Durant le jeu, si un missile d’un alien me touche, le c</w:t>
            </w:r>
            <w:r>
              <w:rPr>
                <w:rStyle w:val="eop"/>
              </w:rPr>
              <w:t>anon</w:t>
            </w:r>
            <w:r>
              <w:rPr>
                <w:rStyle w:val="normaltextrun"/>
                <w:rFonts w:cs="Calibri"/>
                <w:color w:val="000000"/>
                <w:shd w:val="clear" w:color="auto" w:fill="FFFFFF"/>
                <w:lang w:val="fr-FR"/>
              </w:rPr>
              <w:t xml:space="preserve"> </w:t>
            </w:r>
            <w:r>
              <w:rPr>
                <w:rStyle w:val="normaltextrun"/>
                <w:color w:val="000000"/>
                <w:shd w:val="clear" w:color="auto" w:fill="FFFFFF"/>
                <w:lang w:val="fr-FR"/>
              </w:rPr>
              <w:t>devient rouge. (Voir maquette).</w:t>
            </w:r>
          </w:p>
          <w:p w14:paraId="34CEBFFE" w14:textId="77777777" w:rsidR="00071526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Deux secondes après avoir touché par l’alien, le canon redevient normal (blanc). (Voir maquette).</w:t>
            </w:r>
          </w:p>
          <w:p w14:paraId="7AA842EB" w14:textId="77777777" w:rsidR="00071526" w:rsidRPr="00084B43" w:rsidRDefault="00071526" w:rsidP="00322D83">
            <w:pPr>
              <w:pStyle w:val="paragraph"/>
              <w:numPr>
                <w:ilvl w:val="0"/>
                <w:numId w:val="26"/>
              </w:numPr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>
              <w:rPr>
                <w:rStyle w:val="eop"/>
                <w:rFonts w:cs="Calibri"/>
              </w:rPr>
              <w:t>Quand je perds les trois cœurs de vie, l’écran affiche (Game Over). (Voir maquette).</w:t>
            </w:r>
          </w:p>
          <w:p w14:paraId="241C34CC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175D0B">
              <w:rPr>
                <w:rStyle w:val="eop"/>
                <w:rFonts w:asciiTheme="minorHAnsi" w:hAnsiTheme="minorHAnsi" w:cs="Calibri"/>
                <w:noProof/>
              </w:rPr>
              <w:drawing>
                <wp:anchor distT="0" distB="0" distL="114300" distR="114300" simplePos="0" relativeHeight="251661312" behindDoc="1" locked="0" layoutInCell="1" allowOverlap="1" wp14:anchorId="2541BACA" wp14:editId="65A7AC0D">
                  <wp:simplePos x="0" y="0"/>
                  <wp:positionH relativeFrom="column">
                    <wp:posOffset>2845435</wp:posOffset>
                  </wp:positionH>
                  <wp:positionV relativeFrom="paragraph">
                    <wp:posOffset>262255</wp:posOffset>
                  </wp:positionV>
                  <wp:extent cx="2312035" cy="1877060"/>
                  <wp:effectExtent l="0" t="0" r="0" b="8890"/>
                  <wp:wrapTight wrapText="bothSides">
                    <wp:wrapPolygon edited="0">
                      <wp:start x="0" y="0"/>
                      <wp:lineTo x="0" y="21483"/>
                      <wp:lineTo x="21357" y="21483"/>
                      <wp:lineTo x="21357" y="0"/>
                      <wp:lineTo x="0" y="0"/>
                    </wp:wrapPolygon>
                  </wp:wrapTight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035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92240A9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  <w:r w:rsidRPr="00084B43">
              <w:rPr>
                <w:rStyle w:val="eop"/>
                <w:rFonts w:cs="Calibri"/>
                <w:noProof/>
              </w:rPr>
              <w:drawing>
                <wp:anchor distT="0" distB="0" distL="114300" distR="114300" simplePos="0" relativeHeight="251663360" behindDoc="1" locked="0" layoutInCell="1" allowOverlap="1" wp14:anchorId="6C80524D" wp14:editId="11E23D2D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48895</wp:posOffset>
                  </wp:positionV>
                  <wp:extent cx="2520315" cy="1914525"/>
                  <wp:effectExtent l="0" t="0" r="0" b="9525"/>
                  <wp:wrapTight wrapText="bothSides">
                    <wp:wrapPolygon edited="0">
                      <wp:start x="0" y="0"/>
                      <wp:lineTo x="0" y="21493"/>
                      <wp:lineTo x="21388" y="21493"/>
                      <wp:lineTo x="21388" y="0"/>
                      <wp:lineTo x="0" y="0"/>
                    </wp:wrapPolygon>
                  </wp:wrapTight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178954" w14:textId="77777777" w:rsidR="00071526" w:rsidRDefault="00071526" w:rsidP="00322D83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cs="Calibri"/>
              </w:rPr>
            </w:pPr>
          </w:p>
          <w:p w14:paraId="3BFC57F9" w14:textId="77777777" w:rsidR="00071526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</w:p>
          <w:p w14:paraId="5AC7B9FB" w14:textId="77777777" w:rsidR="00071526" w:rsidRPr="00000341" w:rsidRDefault="00071526" w:rsidP="00322D83">
            <w:pPr>
              <w:textAlignment w:val="baseline"/>
              <w:rPr>
                <w:rFonts w:cs="Segoe UI"/>
                <w:szCs w:val="24"/>
                <w:lang w:eastAsia="fr-CH"/>
              </w:rPr>
            </w:pPr>
            <w:r w:rsidRPr="00084B43">
              <w:rPr>
                <w:rFonts w:cs="Segoe UI"/>
                <w:noProof/>
                <w:szCs w:val="24"/>
                <w:lang w:eastAsia="fr-CH"/>
              </w:rPr>
              <w:drawing>
                <wp:anchor distT="0" distB="0" distL="114300" distR="114300" simplePos="0" relativeHeight="251660288" behindDoc="1" locked="0" layoutInCell="1" allowOverlap="1" wp14:anchorId="2F519BB9" wp14:editId="68CFE0C5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175895</wp:posOffset>
                  </wp:positionV>
                  <wp:extent cx="2537460" cy="2209800"/>
                  <wp:effectExtent l="0" t="0" r="0" b="0"/>
                  <wp:wrapTight wrapText="bothSides">
                    <wp:wrapPolygon edited="0">
                      <wp:start x="0" y="0"/>
                      <wp:lineTo x="0" y="21414"/>
                      <wp:lineTo x="21405" y="21414"/>
                      <wp:lineTo x="21405" y="0"/>
                      <wp:lineTo x="0" y="0"/>
                    </wp:wrapPolygon>
                  </wp:wrapTight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46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2AF9DF1" w14:textId="77777777" w:rsidR="00071526" w:rsidRPr="00071526" w:rsidRDefault="00071526" w:rsidP="00071526"/>
    <w:p w14:paraId="67CC1303" w14:textId="77777777" w:rsidR="003A15E6" w:rsidRPr="003A15E6" w:rsidRDefault="003A15E6" w:rsidP="003A15E6"/>
    <w:p w14:paraId="57749B93" w14:textId="77777777" w:rsidR="00F53ED8" w:rsidRPr="003E60F7" w:rsidRDefault="00F53ED8" w:rsidP="003E60F7">
      <w:pPr>
        <w:pStyle w:val="Titre1"/>
      </w:pPr>
      <w:bookmarkStart w:id="3" w:name="_Toc114999697"/>
      <w:r w:rsidRPr="00791020">
        <w:t>Planification</w:t>
      </w:r>
      <w:r w:rsidR="003A15E6" w:rsidRPr="003E60F7">
        <w:t xml:space="preserve"> initiale</w:t>
      </w:r>
      <w:bookmarkEnd w:id="3"/>
    </w:p>
    <w:tbl>
      <w:tblPr>
        <w:tblStyle w:val="Grilledutableau1"/>
        <w:tblpPr w:leftFromText="141" w:rightFromText="141" w:horzAnchor="margin" w:tblpXSpec="center" w:tblpY="1260"/>
        <w:tblW w:w="9600" w:type="dxa"/>
        <w:tblLook w:val="04A0" w:firstRow="1" w:lastRow="0" w:firstColumn="1" w:lastColumn="0" w:noHBand="0" w:noVBand="1"/>
      </w:tblPr>
      <w:tblGrid>
        <w:gridCol w:w="4800"/>
        <w:gridCol w:w="4800"/>
      </w:tblGrid>
      <w:tr w:rsidR="001968BA" w:rsidRPr="001968BA" w14:paraId="779BEFC8" w14:textId="77777777" w:rsidTr="00D10369">
        <w:trPr>
          <w:trHeight w:val="936"/>
        </w:trPr>
        <w:tc>
          <w:tcPr>
            <w:tcW w:w="4800" w:type="dxa"/>
          </w:tcPr>
          <w:p w14:paraId="24078224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1</w:t>
            </w:r>
          </w:p>
        </w:tc>
        <w:tc>
          <w:tcPr>
            <w:tcW w:w="4800" w:type="dxa"/>
          </w:tcPr>
          <w:p w14:paraId="4F187060" w14:textId="77777777" w:rsidR="001968BA" w:rsidRPr="001968BA" w:rsidRDefault="001968BA" w:rsidP="001968BA">
            <w:pPr>
              <w:keepNext/>
              <w:keepLines/>
              <w:spacing w:line="259" w:lineRule="auto"/>
              <w:outlineLvl w:val="0"/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32"/>
                <w:szCs w:val="32"/>
                <w:lang w:val="fr-CH" w:eastAsia="en-US"/>
              </w:rPr>
            </w:pPr>
            <w:r w:rsidRPr="001968BA">
              <w:rPr>
                <w:rFonts w:asciiTheme="majorHAnsi" w:eastAsiaTheme="majorEastAsia" w:hAnsiTheme="majorHAnsi" w:cstheme="majorBidi"/>
                <w:b/>
                <w:bCs/>
                <w:color w:val="2F5496" w:themeColor="accent1" w:themeShade="BF"/>
                <w:sz w:val="44"/>
                <w:szCs w:val="44"/>
                <w:lang w:val="fr-CH" w:eastAsia="en-US"/>
              </w:rPr>
              <w:t>Beta 2</w:t>
            </w:r>
          </w:p>
        </w:tc>
      </w:tr>
      <w:tr w:rsidR="001968BA" w:rsidRPr="001968BA" w14:paraId="1B47191F" w14:textId="77777777" w:rsidTr="00D10369">
        <w:trPr>
          <w:trHeight w:val="936"/>
        </w:trPr>
        <w:tc>
          <w:tcPr>
            <w:tcW w:w="4800" w:type="dxa"/>
          </w:tcPr>
          <w:p w14:paraId="344AD4DA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(Se déplacer dans le menu)</w:t>
            </w:r>
          </w:p>
          <w:p w14:paraId="35D47927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33388B5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(Pause)</w:t>
            </w:r>
          </w:p>
        </w:tc>
      </w:tr>
      <w:tr w:rsidR="001968BA" w:rsidRPr="001968BA" w14:paraId="0D699962" w14:textId="77777777" w:rsidTr="00D10369">
        <w:trPr>
          <w:trHeight w:val="978"/>
        </w:trPr>
        <w:tc>
          <w:tcPr>
            <w:tcW w:w="4800" w:type="dxa"/>
          </w:tcPr>
          <w:p w14:paraId="119B85C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Menu option (difficulté)</w:t>
            </w:r>
          </w:p>
        </w:tc>
        <w:tc>
          <w:tcPr>
            <w:tcW w:w="4800" w:type="dxa"/>
          </w:tcPr>
          <w:p w14:paraId="166873D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</w:pPr>
            <w:r w:rsidRPr="001968BA">
              <w:rPr>
                <w:rFonts w:asciiTheme="minorHAnsi" w:hAnsiTheme="minorHAnsi" w:cs="Calibri"/>
                <w:color w:val="000000"/>
                <w:szCs w:val="24"/>
                <w:shd w:val="clear" w:color="auto" w:fill="FFFFFF"/>
                <w:lang w:eastAsia="en-US"/>
              </w:rPr>
              <w:t>Contrôler le vaisseau avec les flèches directionnelles</w:t>
            </w:r>
          </w:p>
          <w:p w14:paraId="4030062C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eastAsia="en-US"/>
              </w:rPr>
            </w:pPr>
          </w:p>
        </w:tc>
      </w:tr>
      <w:tr w:rsidR="001968BA" w:rsidRPr="001968BA" w14:paraId="3B936564" w14:textId="77777777" w:rsidTr="00D10369">
        <w:trPr>
          <w:trHeight w:val="936"/>
        </w:trPr>
        <w:tc>
          <w:tcPr>
            <w:tcW w:w="4800" w:type="dxa"/>
          </w:tcPr>
          <w:p w14:paraId="272DFE73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Interface en jeu (Compteur de vie)</w:t>
            </w:r>
          </w:p>
          <w:p w14:paraId="2A873DF2" w14:textId="77777777" w:rsidR="001968BA" w:rsidRPr="001968BA" w:rsidRDefault="001968BA" w:rsidP="001968BA">
            <w:pPr>
              <w:spacing w:after="160" w:line="259" w:lineRule="auto"/>
              <w:textAlignment w:val="baseline"/>
              <w:rPr>
                <w:rFonts w:asciiTheme="minorHAnsi" w:hAnsiTheme="minorHAnsi" w:cs="Arial"/>
                <w:szCs w:val="24"/>
                <w:lang w:val="fr-CH" w:eastAsia="fr-CH"/>
              </w:rPr>
            </w:pPr>
          </w:p>
          <w:p w14:paraId="21604149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</w:p>
        </w:tc>
        <w:tc>
          <w:tcPr>
            <w:tcW w:w="4800" w:type="dxa"/>
          </w:tcPr>
          <w:p w14:paraId="04B5553B" w14:textId="77777777" w:rsidR="001968BA" w:rsidRPr="001968BA" w:rsidRDefault="001968BA" w:rsidP="001968BA">
            <w:pPr>
              <w:spacing w:after="160" w:line="259" w:lineRule="auto"/>
              <w:rPr>
                <w:rFonts w:asciiTheme="minorHAnsi" w:hAnsiTheme="minorHAnsi"/>
                <w:sz w:val="22"/>
                <w:lang w:val="fr-CH" w:eastAsia="en-US"/>
              </w:rPr>
            </w:pPr>
            <w:r w:rsidRPr="001968BA">
              <w:rPr>
                <w:rFonts w:asciiTheme="minorHAnsi" w:hAnsiTheme="minorHAnsi" w:cs="Arial"/>
                <w:szCs w:val="24"/>
                <w:lang w:val="fr-CH" w:eastAsia="fr-CH"/>
              </w:rPr>
              <w:t>En jeu (Scores)</w:t>
            </w:r>
          </w:p>
        </w:tc>
      </w:tr>
    </w:tbl>
    <w:p w14:paraId="2F813470" w14:textId="77777777" w:rsidR="00F53ED8" w:rsidRPr="00AA0785" w:rsidRDefault="00F53ED8" w:rsidP="00F53ED8"/>
    <w:p w14:paraId="15E5C92B" w14:textId="77777777" w:rsidR="00E12330" w:rsidRPr="00791020" w:rsidRDefault="00E12330" w:rsidP="00930260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6ADEB018" w14:textId="26B26929" w:rsidR="0011188A" w:rsidRDefault="0011188A" w:rsidP="000C6E39">
      <w:pPr>
        <w:pStyle w:val="Titre1"/>
      </w:pPr>
      <w:bookmarkStart w:id="4" w:name="_Toc114999698"/>
      <w:r>
        <w:lastRenderedPageBreak/>
        <w:t>Analyse Technique</w:t>
      </w:r>
      <w:bookmarkEnd w:id="4"/>
    </w:p>
    <w:p w14:paraId="7AD0B7C7" w14:textId="34273A04" w:rsidR="000C6E39" w:rsidRDefault="000C6E39" w:rsidP="000C6E39"/>
    <w:p w14:paraId="5FE97482" w14:textId="6AC281DA" w:rsidR="000C6E39" w:rsidRPr="000C6E39" w:rsidRDefault="000C6E39" w:rsidP="000C6E39">
      <w:r>
        <w:t xml:space="preserve">Les diagrammes de séquences : </w:t>
      </w:r>
    </w:p>
    <w:p w14:paraId="1CF48AB6" w14:textId="23041CD6" w:rsidR="000C6E39" w:rsidRDefault="000C6E39" w:rsidP="000C6E39">
      <w:r>
        <w:rPr>
          <w:noProof/>
        </w:rPr>
        <w:drawing>
          <wp:inline distT="0" distB="0" distL="0" distR="0" wp14:anchorId="0A28B28B" wp14:editId="003A74F4">
            <wp:extent cx="5048250" cy="4089804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08" cy="417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386F6" w14:textId="77777777" w:rsidR="000C6E39" w:rsidRDefault="000C6E39" w:rsidP="000C6E39"/>
    <w:p w14:paraId="26E53C92" w14:textId="51104A78" w:rsidR="000C6E39" w:rsidRDefault="000C6E39" w:rsidP="000C6E3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2E7C00B" wp14:editId="50E85256">
            <wp:simplePos x="904875" y="1181100"/>
            <wp:positionH relativeFrom="column">
              <wp:align>left</wp:align>
            </wp:positionH>
            <wp:positionV relativeFrom="paragraph">
              <wp:align>top</wp:align>
            </wp:positionV>
            <wp:extent cx="5543550" cy="4282652"/>
            <wp:effectExtent l="0" t="0" r="0" b="381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Le diagramme de classes</w:t>
      </w:r>
      <w:r w:rsidR="00046B59">
        <w:t xml:space="preserve"> :</w:t>
      </w:r>
    </w:p>
    <w:p w14:paraId="24609495" w14:textId="77777777" w:rsidR="000C6E39" w:rsidRDefault="000C6E39" w:rsidP="000C6E39"/>
    <w:p w14:paraId="017BF1CF" w14:textId="77777777" w:rsidR="00D0492A" w:rsidRDefault="000C6E39" w:rsidP="000C6E39">
      <w:r>
        <w:rPr>
          <w:noProof/>
        </w:rPr>
        <w:drawing>
          <wp:inline distT="0" distB="0" distL="0" distR="0" wp14:anchorId="17DF70B6" wp14:editId="12A25609">
            <wp:extent cx="5086350" cy="370120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70" cy="371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9BF6" w14:textId="77777777" w:rsidR="00D0492A" w:rsidRDefault="00D0492A" w:rsidP="000C6E39"/>
    <w:p w14:paraId="1A2982DF" w14:textId="458E7051" w:rsidR="00D0492A" w:rsidRDefault="00D0492A" w:rsidP="000C6E39">
      <w:r>
        <w:lastRenderedPageBreak/>
        <w:t>Les tests unitaires :</w:t>
      </w:r>
    </w:p>
    <w:p w14:paraId="23B245B2" w14:textId="4F721151" w:rsidR="000C6E39" w:rsidRPr="000C6E39" w:rsidRDefault="000C6E39" w:rsidP="000C6E39">
      <w:r>
        <w:br w:type="textWrapping" w:clear="all"/>
      </w:r>
      <w:r w:rsidR="00217EDA" w:rsidRPr="00217EDA">
        <w:rPr>
          <w:noProof/>
        </w:rPr>
        <w:drawing>
          <wp:inline distT="0" distB="0" distL="0" distR="0" wp14:anchorId="24083947" wp14:editId="248D3943">
            <wp:extent cx="5759450" cy="3255645"/>
            <wp:effectExtent l="0" t="0" r="0" b="190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6D92" w14:textId="77777777" w:rsidR="00AA0785" w:rsidRPr="00791020" w:rsidRDefault="003E60F7" w:rsidP="003E60F7">
      <w:pPr>
        <w:pStyle w:val="Titre1"/>
      </w:pPr>
      <w:bookmarkStart w:id="5" w:name="_Toc114999699"/>
      <w:r>
        <w:t>Environnement de travail</w:t>
      </w:r>
      <w:bookmarkEnd w:id="5"/>
    </w:p>
    <w:p w14:paraId="037666C4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0510FE4" w14:textId="05745744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Un bureau de travail à l’école</w:t>
      </w:r>
    </w:p>
    <w:p w14:paraId="70DBA1D9" w14:textId="304D41CC" w:rsidR="00AA0785" w:rsidRPr="00791020" w:rsidRDefault="00151AAB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Pc DELL Windows 10</w:t>
      </w:r>
    </w:p>
    <w:p w14:paraId="43493FC0" w14:textId="52CAE92D" w:rsidR="00AA0785" w:rsidRPr="009518F2" w:rsidRDefault="00151AAB" w:rsidP="009518F2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 xml:space="preserve">Des logicielles comme Vs Code, GitHub </w:t>
      </w:r>
      <w:r w:rsidR="009518F2">
        <w:rPr>
          <w:rFonts w:ascii="Arial" w:hAnsi="Arial" w:cs="Arial"/>
          <w:iCs/>
          <w:sz w:val="24"/>
        </w:rPr>
        <w:t>et office 365…etc.</w:t>
      </w:r>
    </w:p>
    <w:p w14:paraId="6C1F7D57" w14:textId="77777777" w:rsidR="00AA0785" w:rsidRDefault="00AA0785" w:rsidP="00AA0785"/>
    <w:p w14:paraId="0F187595" w14:textId="77777777" w:rsidR="0049659A" w:rsidRPr="003E60F7" w:rsidRDefault="003E60F7" w:rsidP="003E60F7">
      <w:pPr>
        <w:pStyle w:val="Titre1"/>
      </w:pPr>
      <w:bookmarkStart w:id="6" w:name="_Toc114999700"/>
      <w:r>
        <w:t>Suivi du développement</w:t>
      </w:r>
      <w:bookmarkEnd w:id="6"/>
    </w:p>
    <w:p w14:paraId="38639C16" w14:textId="77777777" w:rsidR="0049659A" w:rsidRDefault="0049659A" w:rsidP="0049659A">
      <w:pPr>
        <w:pStyle w:val="En-tte"/>
        <w:ind w:left="357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E772F5" w14:paraId="067DCB9C" w14:textId="77777777" w:rsidTr="00AF018B">
        <w:trPr>
          <w:trHeight w:val="454"/>
        </w:trPr>
        <w:tc>
          <w:tcPr>
            <w:tcW w:w="3020" w:type="dxa"/>
          </w:tcPr>
          <w:p w14:paraId="583209EF" w14:textId="204D7D7C" w:rsidR="00E772F5" w:rsidRPr="00B01655" w:rsidRDefault="00E644F4" w:rsidP="00DC2BD4">
            <w:pPr>
              <w:rPr>
                <w:b/>
                <w:bCs/>
              </w:rPr>
            </w:pPr>
            <w:bookmarkStart w:id="7" w:name="_Toc25553322"/>
            <w:bookmarkStart w:id="8" w:name="_Toc71691026"/>
            <w:bookmarkStart w:id="9" w:name="_Toc114999701"/>
            <w:r w:rsidRPr="00B01655">
              <w:rPr>
                <w:b/>
                <w:bCs/>
              </w:rPr>
              <w:t>User Stories</w:t>
            </w:r>
          </w:p>
        </w:tc>
        <w:tc>
          <w:tcPr>
            <w:tcW w:w="3020" w:type="dxa"/>
          </w:tcPr>
          <w:p w14:paraId="12B3FA75" w14:textId="501053F5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 xml:space="preserve">Validée le </w:t>
            </w:r>
          </w:p>
        </w:tc>
        <w:tc>
          <w:tcPr>
            <w:tcW w:w="3020" w:type="dxa"/>
          </w:tcPr>
          <w:p w14:paraId="1D9C0BCF" w14:textId="2B2F8C66" w:rsidR="00E772F5" w:rsidRPr="00B01655" w:rsidRDefault="00E644F4" w:rsidP="00DC2BD4">
            <w:pPr>
              <w:rPr>
                <w:b/>
                <w:bCs/>
              </w:rPr>
            </w:pPr>
            <w:r w:rsidRPr="00B01655">
              <w:rPr>
                <w:b/>
                <w:bCs/>
              </w:rPr>
              <w:t>Terminé le</w:t>
            </w:r>
          </w:p>
        </w:tc>
      </w:tr>
      <w:tr w:rsidR="00E772F5" w14:paraId="691DA616" w14:textId="77777777" w:rsidTr="00AF018B">
        <w:trPr>
          <w:trHeight w:val="454"/>
        </w:trPr>
        <w:tc>
          <w:tcPr>
            <w:tcW w:w="3020" w:type="dxa"/>
          </w:tcPr>
          <w:p w14:paraId="31AEAC67" w14:textId="77777777" w:rsidR="00EA3014" w:rsidRPr="00E8291A" w:rsidRDefault="00EA3014" w:rsidP="00EA3014">
            <w:pPr>
              <w:jc w:val="center"/>
              <w:textAlignment w:val="baseline"/>
              <w:rPr>
                <w:rFonts w:cs="Arial"/>
                <w:szCs w:val="24"/>
                <w:lang w:eastAsia="fr-CH"/>
              </w:rPr>
            </w:pPr>
            <w:r w:rsidRPr="00E8291A">
              <w:rPr>
                <w:rFonts w:cs="Arial"/>
                <w:szCs w:val="24"/>
                <w:lang w:eastAsia="fr-CH"/>
              </w:rPr>
              <w:t>Se déplacer dans le me</w:t>
            </w:r>
            <w:r>
              <w:rPr>
                <w:rFonts w:cs="Arial"/>
                <w:szCs w:val="24"/>
                <w:lang w:eastAsia="fr-CH"/>
              </w:rPr>
              <w:t>n</w:t>
            </w:r>
            <w:r w:rsidRPr="00E8291A">
              <w:rPr>
                <w:rFonts w:cs="Arial"/>
                <w:szCs w:val="24"/>
                <w:lang w:eastAsia="fr-CH"/>
              </w:rPr>
              <w:t>u</w:t>
            </w:r>
          </w:p>
          <w:p w14:paraId="22F8D71F" w14:textId="77777777" w:rsidR="00E772F5" w:rsidRDefault="00E772F5" w:rsidP="00DC2BD4"/>
        </w:tc>
        <w:tc>
          <w:tcPr>
            <w:tcW w:w="3020" w:type="dxa"/>
          </w:tcPr>
          <w:p w14:paraId="3F61839F" w14:textId="7B9372C7" w:rsidR="00E772F5" w:rsidRDefault="00631DC3" w:rsidP="00DC2BD4">
            <w:r>
              <w:t>05.10.2022</w:t>
            </w:r>
          </w:p>
        </w:tc>
        <w:tc>
          <w:tcPr>
            <w:tcW w:w="3020" w:type="dxa"/>
          </w:tcPr>
          <w:p w14:paraId="1B034FEB" w14:textId="446CA75A" w:rsidR="00E772F5" w:rsidRDefault="005D77DE" w:rsidP="00DC2BD4">
            <w:r>
              <w:t>02.11.2022</w:t>
            </w:r>
          </w:p>
        </w:tc>
      </w:tr>
      <w:tr w:rsidR="00E772F5" w14:paraId="34C10673" w14:textId="77777777" w:rsidTr="00AF018B">
        <w:trPr>
          <w:trHeight w:val="454"/>
        </w:trPr>
        <w:tc>
          <w:tcPr>
            <w:tcW w:w="3020" w:type="dxa"/>
          </w:tcPr>
          <w:p w14:paraId="31799147" w14:textId="4B7F2D46" w:rsidR="00E772F5" w:rsidRDefault="00184354" w:rsidP="00DC2BD4">
            <w:r w:rsidRPr="00184354">
              <w:t>Interface en jeu (Compteur de vie)</w:t>
            </w:r>
          </w:p>
        </w:tc>
        <w:tc>
          <w:tcPr>
            <w:tcW w:w="3020" w:type="dxa"/>
          </w:tcPr>
          <w:p w14:paraId="1FC7313A" w14:textId="592FA698" w:rsidR="00E772F5" w:rsidRDefault="0070320E" w:rsidP="00DC2BD4">
            <w:r>
              <w:t>02.11.2022</w:t>
            </w:r>
          </w:p>
        </w:tc>
        <w:tc>
          <w:tcPr>
            <w:tcW w:w="3020" w:type="dxa"/>
          </w:tcPr>
          <w:p w14:paraId="37B84F25" w14:textId="77777777" w:rsidR="00E772F5" w:rsidRDefault="00E772F5" w:rsidP="00DC2BD4"/>
        </w:tc>
      </w:tr>
      <w:tr w:rsidR="00E772F5" w14:paraId="2638BF88" w14:textId="77777777" w:rsidTr="00AF018B">
        <w:trPr>
          <w:trHeight w:val="454"/>
        </w:trPr>
        <w:tc>
          <w:tcPr>
            <w:tcW w:w="3020" w:type="dxa"/>
          </w:tcPr>
          <w:p w14:paraId="6C21329B" w14:textId="5250FE2E" w:rsidR="00E772F5" w:rsidRDefault="008D3406" w:rsidP="00DC2BD4">
            <w:r>
              <w:rPr>
                <w:rFonts w:cs="Arial"/>
                <w:szCs w:val="24"/>
                <w:lang w:eastAsia="fr-CH"/>
              </w:rPr>
              <w:t>En jeu (Pause)</w:t>
            </w:r>
          </w:p>
        </w:tc>
        <w:tc>
          <w:tcPr>
            <w:tcW w:w="3020" w:type="dxa"/>
          </w:tcPr>
          <w:p w14:paraId="509F536D" w14:textId="77777777" w:rsidR="00E772F5" w:rsidRDefault="00E772F5" w:rsidP="00DC2BD4"/>
        </w:tc>
        <w:tc>
          <w:tcPr>
            <w:tcW w:w="3020" w:type="dxa"/>
          </w:tcPr>
          <w:p w14:paraId="0B5064D4" w14:textId="77777777" w:rsidR="00E772F5" w:rsidRDefault="00E772F5" w:rsidP="00DC2BD4"/>
        </w:tc>
      </w:tr>
      <w:tr w:rsidR="00E772F5" w14:paraId="530868BA" w14:textId="77777777" w:rsidTr="00AF018B">
        <w:trPr>
          <w:trHeight w:val="454"/>
        </w:trPr>
        <w:tc>
          <w:tcPr>
            <w:tcW w:w="3020" w:type="dxa"/>
          </w:tcPr>
          <w:p w14:paraId="6A1885D1" w14:textId="1623B685" w:rsidR="00E772F5" w:rsidRDefault="00105F82" w:rsidP="00DC2BD4">
            <w:r w:rsidRPr="00E8291A">
              <w:rPr>
                <w:rFonts w:cs="Arial"/>
                <w:szCs w:val="24"/>
                <w:lang w:eastAsia="fr-CH"/>
              </w:rPr>
              <w:t>Menu option</w:t>
            </w:r>
            <w:r>
              <w:rPr>
                <w:rFonts w:cs="Arial"/>
                <w:szCs w:val="24"/>
                <w:lang w:eastAsia="fr-CH"/>
              </w:rPr>
              <w:t xml:space="preserve"> (difficulté)</w:t>
            </w:r>
          </w:p>
        </w:tc>
        <w:tc>
          <w:tcPr>
            <w:tcW w:w="3020" w:type="dxa"/>
          </w:tcPr>
          <w:p w14:paraId="49D292B8" w14:textId="13B94FD7" w:rsidR="00E772F5" w:rsidRDefault="00E67DB5" w:rsidP="00DC2BD4">
            <w:r>
              <w:t>09.11.2022</w:t>
            </w:r>
          </w:p>
        </w:tc>
        <w:tc>
          <w:tcPr>
            <w:tcW w:w="3020" w:type="dxa"/>
          </w:tcPr>
          <w:p w14:paraId="2E5376FC" w14:textId="0DC5CBDC" w:rsidR="00E772F5" w:rsidRDefault="00E67DB5" w:rsidP="00DC2BD4">
            <w:r>
              <w:t>09.11.2022</w:t>
            </w:r>
          </w:p>
        </w:tc>
      </w:tr>
      <w:tr w:rsidR="00E772F5" w14:paraId="475464A4" w14:textId="77777777" w:rsidTr="00AF018B">
        <w:trPr>
          <w:trHeight w:val="454"/>
        </w:trPr>
        <w:tc>
          <w:tcPr>
            <w:tcW w:w="3020" w:type="dxa"/>
          </w:tcPr>
          <w:p w14:paraId="04A696D8" w14:textId="5B572014" w:rsidR="00E772F5" w:rsidRPr="004F4882" w:rsidRDefault="00105F82" w:rsidP="004F4882">
            <w:pPr>
              <w:textAlignment w:val="baseline"/>
              <w:rPr>
                <w:rFonts w:cs="Calibri"/>
                <w:color w:val="000000"/>
                <w:szCs w:val="24"/>
                <w:shd w:val="clear" w:color="auto" w:fill="FFFFFF"/>
              </w:rPr>
            </w:pPr>
            <w:r w:rsidRPr="00E8291A">
              <w:rPr>
                <w:rStyle w:val="normaltextrun"/>
                <w:rFonts w:cs="Calibri"/>
                <w:color w:val="000000"/>
                <w:szCs w:val="24"/>
                <w:shd w:val="clear" w:color="auto" w:fill="FFFFFF"/>
              </w:rPr>
              <w:t>Contrôler le vaisseau avec les flèches directionnelles</w:t>
            </w:r>
          </w:p>
        </w:tc>
        <w:tc>
          <w:tcPr>
            <w:tcW w:w="3020" w:type="dxa"/>
          </w:tcPr>
          <w:p w14:paraId="05F585D5" w14:textId="77777777" w:rsidR="00E772F5" w:rsidRDefault="00E772F5" w:rsidP="00DC2BD4"/>
        </w:tc>
        <w:tc>
          <w:tcPr>
            <w:tcW w:w="3020" w:type="dxa"/>
          </w:tcPr>
          <w:p w14:paraId="371BFA0C" w14:textId="77777777" w:rsidR="00E772F5" w:rsidRDefault="00E772F5" w:rsidP="00DC2BD4"/>
        </w:tc>
      </w:tr>
      <w:tr w:rsidR="00E772F5" w14:paraId="7E8B6219" w14:textId="77777777" w:rsidTr="00AF018B">
        <w:trPr>
          <w:trHeight w:val="454"/>
        </w:trPr>
        <w:tc>
          <w:tcPr>
            <w:tcW w:w="3020" w:type="dxa"/>
          </w:tcPr>
          <w:p w14:paraId="0BA5CFF5" w14:textId="76AFE35C" w:rsidR="00E772F5" w:rsidRDefault="00AF018B" w:rsidP="00DC2BD4">
            <w:r w:rsidRPr="00E8291A">
              <w:rPr>
                <w:rFonts w:cs="Arial"/>
                <w:szCs w:val="24"/>
                <w:lang w:eastAsia="fr-CH"/>
              </w:rPr>
              <w:t>En jeu</w:t>
            </w:r>
            <w:r>
              <w:rPr>
                <w:rFonts w:cs="Arial"/>
                <w:szCs w:val="24"/>
                <w:lang w:eastAsia="fr-CH"/>
              </w:rPr>
              <w:t xml:space="preserve"> (Scores)</w:t>
            </w:r>
          </w:p>
        </w:tc>
        <w:tc>
          <w:tcPr>
            <w:tcW w:w="3020" w:type="dxa"/>
          </w:tcPr>
          <w:p w14:paraId="73279E73" w14:textId="77777777" w:rsidR="00E772F5" w:rsidRDefault="00E772F5" w:rsidP="00DC2BD4"/>
        </w:tc>
        <w:tc>
          <w:tcPr>
            <w:tcW w:w="3020" w:type="dxa"/>
          </w:tcPr>
          <w:p w14:paraId="51F6A7AC" w14:textId="77777777" w:rsidR="00E772F5" w:rsidRDefault="00E772F5" w:rsidP="00DC2BD4"/>
        </w:tc>
      </w:tr>
      <w:tr w:rsidR="00AF018B" w14:paraId="12C7C66B" w14:textId="77777777" w:rsidTr="00AF018B">
        <w:trPr>
          <w:trHeight w:val="454"/>
        </w:trPr>
        <w:tc>
          <w:tcPr>
            <w:tcW w:w="3020" w:type="dxa"/>
          </w:tcPr>
          <w:p w14:paraId="443F5982" w14:textId="1260EFC0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(Tirer avec le canon)</w:t>
            </w:r>
          </w:p>
        </w:tc>
        <w:tc>
          <w:tcPr>
            <w:tcW w:w="3020" w:type="dxa"/>
          </w:tcPr>
          <w:p w14:paraId="4D59B6F4" w14:textId="77777777" w:rsidR="00AF018B" w:rsidRDefault="00AF018B" w:rsidP="00AF018B"/>
        </w:tc>
        <w:tc>
          <w:tcPr>
            <w:tcW w:w="3020" w:type="dxa"/>
          </w:tcPr>
          <w:p w14:paraId="05CC899C" w14:textId="77777777" w:rsidR="00AF018B" w:rsidRDefault="00AF018B" w:rsidP="00AF018B"/>
        </w:tc>
      </w:tr>
      <w:tr w:rsidR="00AF018B" w14:paraId="6E05C1DB" w14:textId="77777777" w:rsidTr="00AF018B">
        <w:trPr>
          <w:trHeight w:val="454"/>
        </w:trPr>
        <w:tc>
          <w:tcPr>
            <w:tcW w:w="3020" w:type="dxa"/>
          </w:tcPr>
          <w:p w14:paraId="02980AE2" w14:textId="32662ADF" w:rsidR="00AF018B" w:rsidRDefault="00AF018B" w:rsidP="00AF018B">
            <w:r>
              <w:rPr>
                <w:rFonts w:cs="Segoe UI"/>
                <w:szCs w:val="24"/>
                <w:lang w:eastAsia="fr-CH"/>
              </w:rPr>
              <w:t>Alien (Perdre des vies et de partie)</w:t>
            </w:r>
          </w:p>
        </w:tc>
        <w:tc>
          <w:tcPr>
            <w:tcW w:w="3020" w:type="dxa"/>
          </w:tcPr>
          <w:p w14:paraId="1DE62EEF" w14:textId="77777777" w:rsidR="00AF018B" w:rsidRDefault="00AF018B" w:rsidP="00AF018B"/>
        </w:tc>
        <w:tc>
          <w:tcPr>
            <w:tcW w:w="3020" w:type="dxa"/>
          </w:tcPr>
          <w:p w14:paraId="22A34E76" w14:textId="77777777" w:rsidR="00AF018B" w:rsidRDefault="00AF018B" w:rsidP="00AF018B"/>
        </w:tc>
      </w:tr>
      <w:tr w:rsidR="00AF018B" w14:paraId="741C3814" w14:textId="77777777" w:rsidTr="00AF018B">
        <w:trPr>
          <w:trHeight w:val="454"/>
        </w:trPr>
        <w:tc>
          <w:tcPr>
            <w:tcW w:w="3020" w:type="dxa"/>
          </w:tcPr>
          <w:p w14:paraId="6F3F582A" w14:textId="77777777" w:rsidR="00AF018B" w:rsidRDefault="00AF018B" w:rsidP="00AF018B"/>
        </w:tc>
        <w:tc>
          <w:tcPr>
            <w:tcW w:w="3020" w:type="dxa"/>
          </w:tcPr>
          <w:p w14:paraId="6C2629AF" w14:textId="77777777" w:rsidR="00AF018B" w:rsidRDefault="00AF018B" w:rsidP="00AF018B"/>
        </w:tc>
        <w:tc>
          <w:tcPr>
            <w:tcW w:w="3020" w:type="dxa"/>
          </w:tcPr>
          <w:p w14:paraId="0F1A041B" w14:textId="77777777" w:rsidR="00AF018B" w:rsidRDefault="00AF018B" w:rsidP="00AF018B"/>
        </w:tc>
      </w:tr>
      <w:tr w:rsidR="00AF018B" w14:paraId="2E621791" w14:textId="77777777" w:rsidTr="00AF018B">
        <w:trPr>
          <w:trHeight w:val="454"/>
        </w:trPr>
        <w:tc>
          <w:tcPr>
            <w:tcW w:w="3020" w:type="dxa"/>
          </w:tcPr>
          <w:p w14:paraId="79A040E9" w14:textId="77777777" w:rsidR="00AF018B" w:rsidRDefault="00AF018B" w:rsidP="00AF018B"/>
        </w:tc>
        <w:tc>
          <w:tcPr>
            <w:tcW w:w="3020" w:type="dxa"/>
          </w:tcPr>
          <w:p w14:paraId="13E72F58" w14:textId="77777777" w:rsidR="00AF018B" w:rsidRDefault="00AF018B" w:rsidP="00AF018B"/>
        </w:tc>
        <w:tc>
          <w:tcPr>
            <w:tcW w:w="3020" w:type="dxa"/>
          </w:tcPr>
          <w:p w14:paraId="271010D2" w14:textId="77777777" w:rsidR="00AF018B" w:rsidRDefault="00AF018B" w:rsidP="00AF018B"/>
        </w:tc>
      </w:tr>
    </w:tbl>
    <w:p w14:paraId="0A23778B" w14:textId="77777777" w:rsidR="0049659A" w:rsidRPr="0011188A" w:rsidRDefault="0049659A" w:rsidP="0011188A">
      <w:pPr>
        <w:pStyle w:val="Titre1"/>
      </w:pPr>
      <w:r w:rsidRPr="0011188A">
        <w:t xml:space="preserve">Erreurs </w:t>
      </w:r>
      <w:bookmarkEnd w:id="7"/>
      <w:r w:rsidRPr="0011188A">
        <w:t>restantes</w:t>
      </w:r>
      <w:bookmarkEnd w:id="8"/>
      <w:bookmarkEnd w:id="9"/>
      <w:r w:rsidRPr="0011188A">
        <w:t xml:space="preserve">  </w:t>
      </w:r>
    </w:p>
    <w:p w14:paraId="0DADD722" w14:textId="77777777" w:rsidR="0049659A" w:rsidRDefault="0049659A" w:rsidP="0049659A">
      <w:pPr>
        <w:ind w:left="426"/>
        <w:rPr>
          <w:i/>
        </w:rPr>
      </w:pPr>
      <w:bookmarkStart w:id="10" w:name="_Toc25553323"/>
    </w:p>
    <w:p w14:paraId="6122D957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10F8BBF8" w14:textId="77777777" w:rsidR="0049659A" w:rsidRPr="00791020" w:rsidRDefault="0049659A" w:rsidP="0049659A">
      <w:pPr>
        <w:ind w:left="426"/>
        <w:rPr>
          <w:i/>
        </w:rPr>
      </w:pPr>
    </w:p>
    <w:p w14:paraId="314FD90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5F44F93E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10"/>
    </w:p>
    <w:p w14:paraId="741A9F5B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3C604C1D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5554B74C" w14:textId="77777777" w:rsidR="00AA0785" w:rsidRPr="0011188A" w:rsidRDefault="00AA0785" w:rsidP="0011188A">
      <w:pPr>
        <w:pStyle w:val="Titre1"/>
        <w:tabs>
          <w:tab w:val="num" w:pos="360"/>
        </w:tabs>
      </w:pPr>
      <w:bookmarkStart w:id="11" w:name="_Toc25553326"/>
      <w:bookmarkStart w:id="12" w:name="_Toc71691029"/>
      <w:bookmarkStart w:id="13" w:name="_Toc114999702"/>
      <w:r w:rsidRPr="0011188A">
        <w:t xml:space="preserve">Liste des </w:t>
      </w:r>
      <w:bookmarkEnd w:id="11"/>
      <w:bookmarkEnd w:id="12"/>
      <w:r w:rsidR="0011188A">
        <w:t>livrables</w:t>
      </w:r>
      <w:bookmarkEnd w:id="13"/>
    </w:p>
    <w:p w14:paraId="2E08B261" w14:textId="77777777" w:rsidR="0049659A" w:rsidRDefault="0049659A" w:rsidP="00AA0785">
      <w:pPr>
        <w:ind w:left="426"/>
        <w:rPr>
          <w:rFonts w:cs="Arial"/>
          <w:iCs/>
        </w:rPr>
      </w:pPr>
    </w:p>
    <w:p w14:paraId="1EB00FED" w14:textId="77777777" w:rsidR="00C83E77" w:rsidRPr="00791020" w:rsidRDefault="00AA0785" w:rsidP="00C83E77">
      <w:pPr>
        <w:ind w:left="426"/>
        <w:rPr>
          <w:rFonts w:cs="Arial"/>
          <w:i/>
        </w:rPr>
      </w:pPr>
      <w:r w:rsidRPr="00791020">
        <w:rPr>
          <w:rFonts w:cs="Arial"/>
          <w:i/>
        </w:rPr>
        <w:t xml:space="preserve">Lister </w:t>
      </w:r>
      <w:r w:rsidR="00C83E77">
        <w:rPr>
          <w:rFonts w:cs="Arial"/>
          <w:i/>
        </w:rPr>
        <w:t>les livrables du projet, avec toutes les informations nécessaires au destinataire pour les récupérer.</w:t>
      </w:r>
    </w:p>
    <w:p w14:paraId="635FC505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4" w:name="_Toc25553328"/>
      <w:bookmarkStart w:id="15" w:name="_Toc71703263"/>
      <w:bookmarkStart w:id="16" w:name="_Toc114999703"/>
      <w:r w:rsidRPr="0049659A">
        <w:t>C</w:t>
      </w:r>
      <w:bookmarkEnd w:id="14"/>
      <w:bookmarkEnd w:id="15"/>
      <w:r w:rsidR="00684B3D">
        <w:t>onclusions</w:t>
      </w:r>
      <w:bookmarkEnd w:id="16"/>
    </w:p>
    <w:p w14:paraId="6C164D6B" w14:textId="77777777" w:rsidR="00AA0785" w:rsidRDefault="00AA0785" w:rsidP="00AA0785">
      <w:pPr>
        <w:pStyle w:val="En-tte"/>
        <w:ind w:left="357"/>
      </w:pPr>
    </w:p>
    <w:p w14:paraId="2EA504B3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BB20033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46BE6EB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12A9E8DA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1B56B788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68CBA90E" w14:textId="77777777" w:rsidR="00591119" w:rsidRPr="00C83E77" w:rsidRDefault="00AA0785" w:rsidP="00591119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sectPr w:rsidR="00591119" w:rsidRPr="00C83E77">
      <w:headerReference w:type="default" r:id="rId31"/>
      <w:footerReference w:type="default" r:id="rId32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899B31" w14:textId="77777777" w:rsidR="00FD6419" w:rsidRDefault="00FD6419">
      <w:r>
        <w:separator/>
      </w:r>
    </w:p>
  </w:endnote>
  <w:endnote w:type="continuationSeparator" w:id="0">
    <w:p w14:paraId="6D66DCDC" w14:textId="77777777" w:rsidR="00FD6419" w:rsidRDefault="00FD6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5B5F6C" w14:textId="77777777" w:rsidR="00F53ED8" w:rsidRPr="00265744" w:rsidRDefault="00F53ED8" w:rsidP="00F43758">
    <w:pPr>
      <w:pStyle w:val="Pieddepage"/>
      <w:pBdr>
        <w:top w:val="single" w:sz="4" w:space="1" w:color="auto"/>
      </w:pBdr>
      <w:jc w:val="right"/>
      <w:rPr>
        <w:sz w:val="16"/>
        <w:szCs w:val="16"/>
      </w:rPr>
    </w:pPr>
    <w:r w:rsidRPr="00265744">
      <w:rPr>
        <w:rStyle w:val="Numrodepage"/>
        <w:sz w:val="16"/>
        <w:szCs w:val="16"/>
      </w:rPr>
      <w:fldChar w:fldCharType="begin"/>
    </w:r>
    <w:r w:rsidRPr="00265744">
      <w:rPr>
        <w:rStyle w:val="Numrodepage"/>
        <w:sz w:val="16"/>
        <w:szCs w:val="16"/>
      </w:rPr>
      <w:instrText xml:space="preserve"> PAGE </w:instrText>
    </w:r>
    <w:r w:rsidRPr="00265744">
      <w:rPr>
        <w:rStyle w:val="Numrodepage"/>
        <w:sz w:val="16"/>
        <w:szCs w:val="16"/>
      </w:rPr>
      <w:fldChar w:fldCharType="separate"/>
    </w:r>
    <w:r w:rsidR="00997992">
      <w:rPr>
        <w:rStyle w:val="Numrodepage"/>
        <w:noProof/>
        <w:sz w:val="16"/>
        <w:szCs w:val="16"/>
      </w:rPr>
      <w:t>4</w:t>
    </w:r>
    <w:r w:rsidRPr="00265744">
      <w:rPr>
        <w:rStyle w:val="Numrodepage"/>
        <w:sz w:val="16"/>
        <w:szCs w:val="16"/>
      </w:rPr>
      <w:fldChar w:fldCharType="end"/>
    </w:r>
    <w:r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1E50D7" w14:textId="77777777" w:rsidR="00FD6419" w:rsidRDefault="00FD6419">
      <w:r>
        <w:separator/>
      </w:r>
    </w:p>
  </w:footnote>
  <w:footnote w:type="continuationSeparator" w:id="0">
    <w:p w14:paraId="5A0F7A45" w14:textId="77777777" w:rsidR="00FD6419" w:rsidRDefault="00FD64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4FD23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</w:r>
  </w:p>
  <w:p w14:paraId="49AFE99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7CA09FA4" w14:textId="77777777" w:rsidR="00F53ED8" w:rsidRPr="00B673BB" w:rsidRDefault="00F53ED8">
    <w:pPr>
      <w:pStyle w:val="En-tte"/>
      <w:rPr>
        <w:sz w:val="16"/>
        <w:szCs w:val="16"/>
      </w:rPr>
    </w:pPr>
  </w:p>
  <w:p w14:paraId="39193E5B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34418"/>
    <w:multiLevelType w:val="hybridMultilevel"/>
    <w:tmpl w:val="36B2D536"/>
    <w:lvl w:ilvl="0" w:tplc="10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73B2015"/>
    <w:multiLevelType w:val="hybridMultilevel"/>
    <w:tmpl w:val="D82CBF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54C0EDE"/>
    <w:multiLevelType w:val="hybridMultilevel"/>
    <w:tmpl w:val="124C7148"/>
    <w:lvl w:ilvl="0" w:tplc="100C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6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9235E7F"/>
    <w:multiLevelType w:val="hybridMultilevel"/>
    <w:tmpl w:val="E47289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B46589"/>
    <w:multiLevelType w:val="hybridMultilevel"/>
    <w:tmpl w:val="F18E7F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B51DE"/>
    <w:multiLevelType w:val="hybridMultilevel"/>
    <w:tmpl w:val="0EF4F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42361"/>
    <w:multiLevelType w:val="hybridMultilevel"/>
    <w:tmpl w:val="D85A7B5A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BA639E"/>
    <w:multiLevelType w:val="hybridMultilevel"/>
    <w:tmpl w:val="E278A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8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5F33D5B"/>
    <w:multiLevelType w:val="hybridMultilevel"/>
    <w:tmpl w:val="07A0FC8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1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4"/>
  </w:num>
  <w:num w:numId="4">
    <w:abstractNumId w:val="18"/>
  </w:num>
  <w:num w:numId="5">
    <w:abstractNumId w:val="11"/>
  </w:num>
  <w:num w:numId="6">
    <w:abstractNumId w:val="6"/>
  </w:num>
  <w:num w:numId="7">
    <w:abstractNumId w:val="12"/>
  </w:num>
  <w:num w:numId="8">
    <w:abstractNumId w:val="21"/>
  </w:num>
  <w:num w:numId="9">
    <w:abstractNumId w:val="3"/>
  </w:num>
  <w:num w:numId="10">
    <w:abstractNumId w:val="8"/>
  </w:num>
  <w:num w:numId="11">
    <w:abstractNumId w:val="10"/>
  </w:num>
  <w:num w:numId="12">
    <w:abstractNumId w:val="9"/>
  </w:num>
  <w:num w:numId="13">
    <w:abstractNumId w:val="17"/>
  </w:num>
  <w:num w:numId="14">
    <w:abstractNumId w:val="15"/>
  </w:num>
  <w:num w:numId="15">
    <w:abstractNumId w:val="2"/>
  </w:num>
  <w:num w:numId="16">
    <w:abstractNumId w:val="20"/>
  </w:num>
  <w:num w:numId="17">
    <w:abstractNumId w:val="20"/>
  </w:num>
  <w:num w:numId="18">
    <w:abstractNumId w:val="20"/>
  </w:num>
  <w:num w:numId="19">
    <w:abstractNumId w:val="20"/>
  </w:num>
  <w:num w:numId="20">
    <w:abstractNumId w:val="5"/>
  </w:num>
  <w:num w:numId="21">
    <w:abstractNumId w:val="20"/>
  </w:num>
  <w:num w:numId="22">
    <w:abstractNumId w:val="20"/>
  </w:num>
  <w:num w:numId="23">
    <w:abstractNumId w:val="2"/>
  </w:num>
  <w:num w:numId="24">
    <w:abstractNumId w:val="2"/>
  </w:num>
  <w:num w:numId="25">
    <w:abstractNumId w:val="2"/>
  </w:num>
  <w:num w:numId="26">
    <w:abstractNumId w:val="19"/>
  </w:num>
  <w:num w:numId="27">
    <w:abstractNumId w:val="7"/>
  </w:num>
  <w:num w:numId="28">
    <w:abstractNumId w:val="1"/>
  </w:num>
  <w:num w:numId="29">
    <w:abstractNumId w:val="13"/>
  </w:num>
  <w:num w:numId="30">
    <w:abstractNumId w:val="14"/>
  </w:num>
  <w:num w:numId="31">
    <w:abstractNumId w:val="16"/>
  </w:num>
  <w:num w:numId="32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63D"/>
    <w:rsid w:val="00046B59"/>
    <w:rsid w:val="00063EDD"/>
    <w:rsid w:val="00071526"/>
    <w:rsid w:val="000C6E39"/>
    <w:rsid w:val="000D2D6C"/>
    <w:rsid w:val="00105F82"/>
    <w:rsid w:val="0011188A"/>
    <w:rsid w:val="00151AAB"/>
    <w:rsid w:val="00163F59"/>
    <w:rsid w:val="00164517"/>
    <w:rsid w:val="00184354"/>
    <w:rsid w:val="001968BA"/>
    <w:rsid w:val="001B644C"/>
    <w:rsid w:val="001D0B22"/>
    <w:rsid w:val="00205685"/>
    <w:rsid w:val="00212505"/>
    <w:rsid w:val="00217EDA"/>
    <w:rsid w:val="0023215B"/>
    <w:rsid w:val="00232E9F"/>
    <w:rsid w:val="00245601"/>
    <w:rsid w:val="00254A5A"/>
    <w:rsid w:val="00265744"/>
    <w:rsid w:val="00281546"/>
    <w:rsid w:val="002C4C01"/>
    <w:rsid w:val="002D30E0"/>
    <w:rsid w:val="002F39FF"/>
    <w:rsid w:val="003144D2"/>
    <w:rsid w:val="00322D83"/>
    <w:rsid w:val="00346BF7"/>
    <w:rsid w:val="00360243"/>
    <w:rsid w:val="00371ECE"/>
    <w:rsid w:val="003A15E6"/>
    <w:rsid w:val="003E60F7"/>
    <w:rsid w:val="003F2179"/>
    <w:rsid w:val="00424BDA"/>
    <w:rsid w:val="00442BB2"/>
    <w:rsid w:val="004502D9"/>
    <w:rsid w:val="0046264F"/>
    <w:rsid w:val="004655C1"/>
    <w:rsid w:val="0047295B"/>
    <w:rsid w:val="0049659A"/>
    <w:rsid w:val="004C38FB"/>
    <w:rsid w:val="004F4882"/>
    <w:rsid w:val="004F7302"/>
    <w:rsid w:val="005143EF"/>
    <w:rsid w:val="00523913"/>
    <w:rsid w:val="005255BE"/>
    <w:rsid w:val="00535DFD"/>
    <w:rsid w:val="005364AB"/>
    <w:rsid w:val="00544C88"/>
    <w:rsid w:val="00577704"/>
    <w:rsid w:val="00591119"/>
    <w:rsid w:val="005A2EE8"/>
    <w:rsid w:val="005C688A"/>
    <w:rsid w:val="005D77DE"/>
    <w:rsid w:val="005E1E76"/>
    <w:rsid w:val="00631DC3"/>
    <w:rsid w:val="006442DF"/>
    <w:rsid w:val="00653214"/>
    <w:rsid w:val="006705E1"/>
    <w:rsid w:val="00684B3D"/>
    <w:rsid w:val="00694C56"/>
    <w:rsid w:val="0069663D"/>
    <w:rsid w:val="006B2708"/>
    <w:rsid w:val="006E2C58"/>
    <w:rsid w:val="0070320E"/>
    <w:rsid w:val="00791020"/>
    <w:rsid w:val="007C53D3"/>
    <w:rsid w:val="00820039"/>
    <w:rsid w:val="00825866"/>
    <w:rsid w:val="0083170D"/>
    <w:rsid w:val="0083453E"/>
    <w:rsid w:val="0086373E"/>
    <w:rsid w:val="00867624"/>
    <w:rsid w:val="008D3406"/>
    <w:rsid w:val="008D7200"/>
    <w:rsid w:val="00930260"/>
    <w:rsid w:val="009335EF"/>
    <w:rsid w:val="009518F2"/>
    <w:rsid w:val="00970280"/>
    <w:rsid w:val="00997992"/>
    <w:rsid w:val="009A1D66"/>
    <w:rsid w:val="009B216B"/>
    <w:rsid w:val="009D368F"/>
    <w:rsid w:val="00A06247"/>
    <w:rsid w:val="00A11A50"/>
    <w:rsid w:val="00A239DC"/>
    <w:rsid w:val="00A80D78"/>
    <w:rsid w:val="00A871C2"/>
    <w:rsid w:val="00AA0785"/>
    <w:rsid w:val="00AA3411"/>
    <w:rsid w:val="00AE470C"/>
    <w:rsid w:val="00AF018B"/>
    <w:rsid w:val="00B01655"/>
    <w:rsid w:val="00B13251"/>
    <w:rsid w:val="00B263B7"/>
    <w:rsid w:val="00B31079"/>
    <w:rsid w:val="00B673BB"/>
    <w:rsid w:val="00C16AF7"/>
    <w:rsid w:val="00C2647A"/>
    <w:rsid w:val="00C26598"/>
    <w:rsid w:val="00C315ED"/>
    <w:rsid w:val="00C505B1"/>
    <w:rsid w:val="00C83E77"/>
    <w:rsid w:val="00C930E9"/>
    <w:rsid w:val="00CA73E1"/>
    <w:rsid w:val="00CB3227"/>
    <w:rsid w:val="00CB74C0"/>
    <w:rsid w:val="00CD4150"/>
    <w:rsid w:val="00D02F08"/>
    <w:rsid w:val="00D0492A"/>
    <w:rsid w:val="00D14A10"/>
    <w:rsid w:val="00D54A49"/>
    <w:rsid w:val="00D82B1A"/>
    <w:rsid w:val="00D97582"/>
    <w:rsid w:val="00DA4CCB"/>
    <w:rsid w:val="00DB4900"/>
    <w:rsid w:val="00DE14F2"/>
    <w:rsid w:val="00E12330"/>
    <w:rsid w:val="00E63311"/>
    <w:rsid w:val="00E644F4"/>
    <w:rsid w:val="00E64D39"/>
    <w:rsid w:val="00E67DB5"/>
    <w:rsid w:val="00E772F5"/>
    <w:rsid w:val="00E97FED"/>
    <w:rsid w:val="00EA3014"/>
    <w:rsid w:val="00EB7206"/>
    <w:rsid w:val="00F117CA"/>
    <w:rsid w:val="00F26461"/>
    <w:rsid w:val="00F43758"/>
    <w:rsid w:val="00F4663F"/>
    <w:rsid w:val="00F53ED8"/>
    <w:rsid w:val="00FA677C"/>
    <w:rsid w:val="00FB57D9"/>
    <w:rsid w:val="00FD6419"/>
    <w:rsid w:val="00FF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7B09267"/>
  <w15:chartTrackingRefBased/>
  <w15:docId w15:val="{938B65C7-5183-4E73-B214-839C76D98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paragraph" w:customStyle="1" w:styleId="paragraph">
    <w:name w:val="paragraph"/>
    <w:basedOn w:val="Normal"/>
    <w:rsid w:val="00071526"/>
    <w:pPr>
      <w:spacing w:before="100" w:beforeAutospacing="1" w:after="100" w:afterAutospacing="1"/>
    </w:pPr>
    <w:rPr>
      <w:rFonts w:ascii="Times New Roman" w:hAnsi="Times New Roman"/>
      <w:szCs w:val="24"/>
      <w:lang w:val="fr-CH" w:eastAsia="fr-CH"/>
    </w:rPr>
  </w:style>
  <w:style w:type="character" w:customStyle="1" w:styleId="normaltextrun">
    <w:name w:val="normaltextrun"/>
    <w:basedOn w:val="Policepardfaut"/>
    <w:rsid w:val="00071526"/>
  </w:style>
  <w:style w:type="character" w:customStyle="1" w:styleId="eop">
    <w:name w:val="eop"/>
    <w:basedOn w:val="Policepardfaut"/>
    <w:rsid w:val="00071526"/>
  </w:style>
  <w:style w:type="paragraph" w:styleId="Paragraphedeliste">
    <w:name w:val="List Paragraph"/>
    <w:basedOn w:val="Normal"/>
    <w:uiPriority w:val="34"/>
    <w:qFormat/>
    <w:rsid w:val="0007152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table" w:customStyle="1" w:styleId="Grilledutableau1">
    <w:name w:val="Grille du tableau1"/>
    <w:basedOn w:val="TableauNormal"/>
    <w:next w:val="Grilledutableau"/>
    <w:uiPriority w:val="39"/>
    <w:rsid w:val="001968B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442D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442DF"/>
    <w:rPr>
      <w:rFonts w:ascii="Arial" w:hAnsi="Arial"/>
      <w:i/>
      <w:iCs/>
      <w:color w:val="4472C4" w:themeColor="accent1"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oleObject" Target="embeddings/oleObject2.bin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uxi&#232;me%20ann&#233;e\I226\projet\alasfarahmad\Canevas%20Dossier%20de%20projet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8" ma:contentTypeDescription="Crée un document." ma:contentTypeScope="" ma:versionID="f813ab756c42af8af494d6605e22e3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808c042e6474ee35eb4b0b0b71aaa865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07fbe94-966f-4b32-9612-7b91f98a3aaf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E804A3-4F67-4514-9953-1788420128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67345A5-5E60-44B5-BB2F-AEFC3A6BDAB4}">
  <ds:schemaRefs>
    <ds:schemaRef ds:uri="http://schemas.microsoft.com/office/2006/metadata/properties"/>
    <ds:schemaRef ds:uri="http://schemas.microsoft.com/office/infopath/2007/PartnerControls"/>
    <ds:schemaRef ds:uri="dfa80de1-e9bb-4cf2-893d-d06220b3971a"/>
    <ds:schemaRef ds:uri="98d92101-24da-4498-9971-a24673344bd8"/>
  </ds:schemaRefs>
</ds:datastoreItem>
</file>

<file path=customXml/itemProps3.xml><?xml version="1.0" encoding="utf-8"?>
<ds:datastoreItem xmlns:ds="http://schemas.openxmlformats.org/officeDocument/2006/customXml" ds:itemID="{E5D04750-DEB0-4A48-8874-419D87A58A5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9A21B73-7703-4EE1-9457-BD63C8EF3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Canevas Dossier de projet</Template>
  <TotalTime>408</TotalTime>
  <Pages>15</Pages>
  <Words>986</Words>
  <Characters>5428</Characters>
  <Application>Microsoft Office Word</Application>
  <DocSecurity>0</DocSecurity>
  <Lines>45</Lines>
  <Paragraphs>12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6402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Ahmad Alasfar</dc:creator>
  <cp:keywords/>
  <dc:description/>
  <cp:lastModifiedBy>Ahmad Alasfar</cp:lastModifiedBy>
  <cp:revision>93</cp:revision>
  <cp:lastPrinted>2004-09-01T12:58:00Z</cp:lastPrinted>
  <dcterms:created xsi:type="dcterms:W3CDTF">2022-10-12T11:38:00Z</dcterms:created>
  <dcterms:modified xsi:type="dcterms:W3CDTF">2022-11-09T14:17:00Z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</Properties>
</file>