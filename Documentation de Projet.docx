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0C852" w14:textId="1DBEF3F5" w:rsidR="00C930E9" w:rsidRPr="006442DF" w:rsidRDefault="006442DF" w:rsidP="006442DF">
      <w:pPr>
        <w:pStyle w:val="Citationintense"/>
        <w:rPr>
          <w:sz w:val="52"/>
          <w:szCs w:val="44"/>
          <w:lang w:val="fr-CH"/>
        </w:rPr>
      </w:pPr>
      <w:r w:rsidRPr="006442DF">
        <w:rPr>
          <w:sz w:val="52"/>
          <w:szCs w:val="44"/>
          <w:lang w:val="fr-CH"/>
        </w:rPr>
        <w:t>Projet Space_Invad</w:t>
      </w:r>
      <w:r w:rsidR="0023215B">
        <w:rPr>
          <w:sz w:val="52"/>
          <w:szCs w:val="44"/>
          <w:lang w:val="fr-CH"/>
        </w:rPr>
        <w:t>ers</w:t>
      </w:r>
    </w:p>
    <w:p w14:paraId="6AC1E3E7" w14:textId="77777777" w:rsidR="00C930E9" w:rsidRDefault="00C930E9"/>
    <w:p w14:paraId="2B510756" w14:textId="77777777" w:rsidR="00C930E9" w:rsidRDefault="00C930E9"/>
    <w:p w14:paraId="5E932FBA" w14:textId="77777777" w:rsidR="00C930E9" w:rsidRDefault="00C930E9"/>
    <w:p w14:paraId="4F9AE955" w14:textId="77777777" w:rsidR="00C930E9" w:rsidRDefault="00C930E9"/>
    <w:p w14:paraId="04F637E7" w14:textId="196DF531" w:rsidR="00C930E9" w:rsidRDefault="00C930E9"/>
    <w:p w14:paraId="74CB3A1C" w14:textId="77777777" w:rsidR="00C930E9" w:rsidRDefault="00C930E9"/>
    <w:p w14:paraId="33812FEB" w14:textId="0B00EAAA" w:rsidR="00C930E9" w:rsidRDefault="00C930E9"/>
    <w:p w14:paraId="7E182C00" w14:textId="77777777" w:rsidR="00C930E9" w:rsidRDefault="00C930E9"/>
    <w:p w14:paraId="005CEFD8" w14:textId="55FCF8B3" w:rsidR="00C930E9" w:rsidRDefault="00C930E9"/>
    <w:p w14:paraId="0869DE0E" w14:textId="7E6FD6DA" w:rsidR="00C930E9" w:rsidRDefault="005255BE">
      <w:r>
        <w:rPr>
          <w:noProof/>
        </w:rPr>
        <w:drawing>
          <wp:anchor distT="0" distB="0" distL="114300" distR="114300" simplePos="0" relativeHeight="251665408" behindDoc="0" locked="0" layoutInCell="1" allowOverlap="1" wp14:anchorId="4B5B68DE" wp14:editId="2392619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7174230" cy="4610100"/>
            <wp:effectExtent l="0" t="0" r="762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3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8757C" w14:textId="699A5676" w:rsidR="00C930E9" w:rsidRDefault="00C930E9"/>
    <w:p w14:paraId="083FF952" w14:textId="5B85352C" w:rsidR="00C930E9" w:rsidRDefault="00C930E9"/>
    <w:p w14:paraId="194C7CD5" w14:textId="211EBCE7" w:rsidR="00C930E9" w:rsidRDefault="00C930E9"/>
    <w:p w14:paraId="265DBA24" w14:textId="557FDE58" w:rsidR="00C930E9" w:rsidRDefault="00C930E9"/>
    <w:p w14:paraId="74BACAD8" w14:textId="392CE967" w:rsidR="00C930E9" w:rsidRDefault="00C930E9"/>
    <w:p w14:paraId="3D04C385" w14:textId="3D864252" w:rsidR="00C930E9" w:rsidRDefault="00C930E9"/>
    <w:p w14:paraId="5A67CB2E" w14:textId="741B36A5" w:rsidR="000D2D6C" w:rsidRDefault="000D2D6C" w:rsidP="000D2D6C">
      <w:pPr>
        <w:tabs>
          <w:tab w:val="left" w:pos="3360"/>
        </w:tabs>
      </w:pPr>
    </w:p>
    <w:p w14:paraId="3EF76A0E" w14:textId="7EE2B5DD" w:rsidR="003F2179" w:rsidRPr="00791020" w:rsidRDefault="00C930E9" w:rsidP="00791020">
      <w:r w:rsidRPr="000D2D6C"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4AC61D2" w14:textId="77777777" w:rsidR="00C83E77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history="1">
        <w:r w:rsidR="00C83E77" w:rsidRPr="00990CCB">
          <w:rPr>
            <w:rStyle w:val="Lienhypertexte"/>
          </w:rPr>
          <w:t>1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Introduction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_Toc114999694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54317ABF" w14:textId="77777777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history="1">
        <w:r w:rsidR="00C83E77" w:rsidRPr="00990CCB">
          <w:rPr>
            <w:rStyle w:val="Lienhypertexte"/>
          </w:rPr>
          <w:t>2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Objectifs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_Toc114999695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093ED9D7" w14:textId="77777777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history="1">
        <w:r w:rsidR="00C83E77" w:rsidRPr="00990CCB">
          <w:rPr>
            <w:rStyle w:val="Lienhypertexte"/>
          </w:rPr>
          <w:t>3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Fonctionnelle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_Toc114999696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4B37C886" w14:textId="77777777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history="1">
        <w:r w:rsidR="00C83E77" w:rsidRPr="00990CCB">
          <w:rPr>
            <w:rStyle w:val="Lienhypertexte"/>
          </w:rPr>
          <w:t>4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Planification initiale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_Toc114999697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36149818" w14:textId="77777777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history="1">
        <w:r w:rsidR="00C83E77" w:rsidRPr="00990CCB">
          <w:rPr>
            <w:rStyle w:val="Lienhypertexte"/>
          </w:rPr>
          <w:t>5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Technique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_Toc114999698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4F1B9B46" w14:textId="77777777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history="1">
        <w:r w:rsidR="00C83E77" w:rsidRPr="00990CCB">
          <w:rPr>
            <w:rStyle w:val="Lienhypertexte"/>
          </w:rPr>
          <w:t>6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Environnement de travail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_Toc114999699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71209C00" w14:textId="77777777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history="1">
        <w:r w:rsidR="00C83E77" w:rsidRPr="00990CCB">
          <w:rPr>
            <w:rStyle w:val="Lienhypertexte"/>
          </w:rPr>
          <w:t>7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Suivi du développement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_Toc114999700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0B0DA876" w14:textId="77777777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history="1">
        <w:r w:rsidR="00C83E77" w:rsidRPr="00990CCB">
          <w:rPr>
            <w:rStyle w:val="Lienhypertexte"/>
          </w:rPr>
          <w:t>8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Erreurs restantes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_Toc114999701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26045F1B" w14:textId="77777777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history="1">
        <w:r w:rsidR="00C83E77" w:rsidRPr="00990CCB">
          <w:rPr>
            <w:rStyle w:val="Lienhypertexte"/>
          </w:rPr>
          <w:t>9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Liste des livrables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_Toc114999702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10C1570B" w14:textId="77777777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history="1">
        <w:r w:rsidR="00C83E77" w:rsidRPr="00990CCB">
          <w:rPr>
            <w:rStyle w:val="Lienhypertexte"/>
          </w:rPr>
          <w:t>10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Conclusions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_Toc114999703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016FD483" w14:textId="7F7A397D" w:rsidR="00791020" w:rsidRPr="00544C88" w:rsidRDefault="003F2179" w:rsidP="00544C88">
      <w:r>
        <w:fldChar w:fldCharType="end"/>
      </w:r>
      <w:r w:rsidR="00791020" w:rsidRPr="00791020">
        <w:rPr>
          <w:bCs/>
          <w:i/>
          <w:sz w:val="20"/>
        </w:rPr>
        <w:t xml:space="preserve">  </w:t>
      </w:r>
    </w:p>
    <w:p w14:paraId="3A3853AC" w14:textId="77777777" w:rsidR="00C930E9" w:rsidRDefault="007C53D3" w:rsidP="003F2179">
      <w:r>
        <w:br w:type="page"/>
      </w:r>
    </w:p>
    <w:p w14:paraId="1DEEBC2A" w14:textId="4CDCE6BF" w:rsidR="00C930E9" w:rsidRDefault="007C53D3" w:rsidP="003A15E6">
      <w:pPr>
        <w:pStyle w:val="Titre1"/>
      </w:pPr>
      <w:bookmarkStart w:id="0" w:name="_Toc114999694"/>
      <w:r w:rsidRPr="00791020">
        <w:lastRenderedPageBreak/>
        <w:t>Introduction</w:t>
      </w:r>
      <w:bookmarkEnd w:id="0"/>
      <w:r w:rsidR="00C930E9" w:rsidRPr="00791020">
        <w:t xml:space="preserve"> </w:t>
      </w:r>
    </w:p>
    <w:p w14:paraId="518D0461" w14:textId="29EDD2A9" w:rsidR="00F117CA" w:rsidRDefault="00F117CA" w:rsidP="00F117CA"/>
    <w:p w14:paraId="23B75392" w14:textId="4B0DC807" w:rsidR="00F117CA" w:rsidRDefault="00F117CA" w:rsidP="00F117CA"/>
    <w:p w14:paraId="6ABF9306" w14:textId="5544E0BB" w:rsidR="00F117CA" w:rsidRDefault="00F117CA" w:rsidP="00F117CA">
      <w:r w:rsidRPr="00F117CA">
        <w:t>Le but de ce proj</w:t>
      </w:r>
      <w:r>
        <w:t>et est de faire un jeu classique</w:t>
      </w:r>
      <w:r w:rsidRPr="00F117CA">
        <w:t xml:space="preserve"> : Space</w:t>
      </w:r>
      <w:r w:rsidR="00653214">
        <w:t>_</w:t>
      </w:r>
      <w:r w:rsidRPr="00F117CA">
        <w:t xml:space="preserve">Invaders ! le principe </w:t>
      </w:r>
      <w:r w:rsidR="006705E1">
        <w:t xml:space="preserve">de </w:t>
      </w:r>
      <w:r w:rsidR="006705E1" w:rsidRPr="00F117CA">
        <w:t>Space</w:t>
      </w:r>
      <w:r w:rsidR="00653214">
        <w:t>_</w:t>
      </w:r>
      <w:r w:rsidR="006705E1" w:rsidRPr="00F117CA">
        <w:t xml:space="preserve">Invaders </w:t>
      </w:r>
      <w:r w:rsidRPr="00F117CA">
        <w:t>est de détruire des aliens</w:t>
      </w:r>
      <w:r w:rsidR="00820039">
        <w:t xml:space="preserve"> en utilisant </w:t>
      </w:r>
      <w:r w:rsidRPr="00F117CA">
        <w:t>un canon en se déplaçant horizontalement sur l’écran.</w:t>
      </w:r>
    </w:p>
    <w:p w14:paraId="4E6E3F19" w14:textId="767781C3" w:rsidR="00694C56" w:rsidRDefault="00694C56" w:rsidP="00F117CA"/>
    <w:p w14:paraId="61BA1451" w14:textId="228AF39B" w:rsidR="00694C56" w:rsidRDefault="00694C56" w:rsidP="00F117CA">
      <w:r>
        <w:t xml:space="preserve">Les élèves utilisent le </w:t>
      </w:r>
      <w:r w:rsidR="00E97FED">
        <w:t>GitHub</w:t>
      </w:r>
      <w:r>
        <w:t xml:space="preserve"> pour mettre tous les documents de projets pour permettre</w:t>
      </w:r>
      <w:r w:rsidR="00E97FED">
        <w:t xml:space="preserve"> au prof de surveiller leurs travails.</w:t>
      </w:r>
    </w:p>
    <w:p w14:paraId="5707EF67" w14:textId="197F194A" w:rsidR="00E97FED" w:rsidRDefault="00E97FED" w:rsidP="00F117CA"/>
    <w:p w14:paraId="3BF9E833" w14:textId="25FD9631" w:rsidR="00254A5A" w:rsidRDefault="00254A5A" w:rsidP="00F117CA">
      <w:r>
        <w:t>Ce projet permet aux élèves d’utiliser leur connaissance en programmation.</w:t>
      </w:r>
    </w:p>
    <w:p w14:paraId="0B7EC603" w14:textId="77777777" w:rsidR="00254A5A" w:rsidRDefault="00254A5A" w:rsidP="00F117CA"/>
    <w:p w14:paraId="4DD1373E" w14:textId="612AC258" w:rsidR="006E2C58" w:rsidRDefault="00E97FED" w:rsidP="006E2C58">
      <w:r>
        <w:t>Les élèves utilisent des logiciels comme Visual studio 2019, Visual studio 2022.etc</w:t>
      </w:r>
    </w:p>
    <w:p w14:paraId="406E91B5" w14:textId="77777777" w:rsidR="00254A5A" w:rsidRPr="00254A5A" w:rsidRDefault="00254A5A" w:rsidP="006E2C58"/>
    <w:p w14:paraId="6E411505" w14:textId="77777777" w:rsidR="006E2C58" w:rsidRPr="003E60F7" w:rsidRDefault="006E2C58" w:rsidP="003E60F7">
      <w:pPr>
        <w:pStyle w:val="Titre1"/>
      </w:pPr>
      <w:bookmarkStart w:id="1" w:name="_Toc114999695"/>
      <w:r w:rsidRPr="00791020">
        <w:t>Objectifs</w:t>
      </w:r>
      <w:bookmarkEnd w:id="1"/>
    </w:p>
    <w:p w14:paraId="51D0564E" w14:textId="77777777" w:rsidR="006E2C58" w:rsidRDefault="006E2C58" w:rsidP="006E2C58">
      <w:pPr>
        <w:rPr>
          <w:szCs w:val="14"/>
        </w:rPr>
      </w:pPr>
    </w:p>
    <w:p w14:paraId="408BC0FB" w14:textId="77777777" w:rsidR="00AE470C" w:rsidRPr="00C83E77" w:rsidRDefault="006E2C58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C83E77">
        <w:rPr>
          <w:rFonts w:ascii="Arial" w:hAnsi="Arial"/>
          <w:i/>
          <w:iCs/>
          <w:sz w:val="24"/>
          <w:szCs w:val="14"/>
          <w:lang w:eastAsia="fr-FR"/>
        </w:rPr>
        <w:t xml:space="preserve">Ce chapitre énumère les objectifs du projet. L'atteinte ou non 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>de c</w:t>
      </w:r>
      <w:r w:rsidRPr="00C83E77">
        <w:rPr>
          <w:rFonts w:ascii="Arial" w:hAnsi="Arial"/>
          <w:i/>
          <w:iCs/>
          <w:sz w:val="24"/>
          <w:szCs w:val="14"/>
          <w:lang w:eastAsia="fr-FR"/>
        </w:rPr>
        <w:t>eux-ci devr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a pouvoir être contrôlée à la fin du projet. Les objectifs pourront </w:t>
      </w:r>
      <w:r w:rsidR="00684B3D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éventuellement 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être revus après l'analyse. </w:t>
      </w:r>
    </w:p>
    <w:p w14:paraId="4C77446F" w14:textId="77777777" w:rsidR="00AE470C" w:rsidRPr="00C83E77" w:rsidRDefault="00AE470C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6893BB4" w14:textId="77777777" w:rsidR="007C53D3" w:rsidRPr="00C83E77" w:rsidRDefault="007C53D3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C83E77">
        <w:rPr>
          <w:rFonts w:ascii="Arial" w:hAnsi="Arial"/>
          <w:i/>
          <w:iCs/>
          <w:sz w:val="24"/>
          <w:szCs w:val="14"/>
          <w:lang w:eastAsia="fr-FR"/>
        </w:rPr>
        <w:t>Ces éléments peuvent être repris des spécifications de départ.</w:t>
      </w:r>
    </w:p>
    <w:p w14:paraId="29C43904" w14:textId="0268383E" w:rsidR="0083170D" w:rsidRDefault="0083170D" w:rsidP="0083170D">
      <w:pPr>
        <w:pStyle w:val="Titre1"/>
      </w:pPr>
      <w:bookmarkStart w:id="2" w:name="_Toc114999696"/>
      <w:r>
        <w:t>Analyse</w:t>
      </w:r>
      <w:r w:rsidR="00E12330">
        <w:t xml:space="preserve"> </w:t>
      </w:r>
      <w:r w:rsidR="003A15E6">
        <w:t>Fonctionnelle</w:t>
      </w:r>
      <w:bookmarkEnd w:id="2"/>
    </w:p>
    <w:p w14:paraId="45F29BB7" w14:textId="7DF98556" w:rsidR="00071526" w:rsidRDefault="00071526" w:rsidP="00071526"/>
    <w:p w14:paraId="687D42D4" w14:textId="2879B255" w:rsidR="00071526" w:rsidRDefault="00071526" w:rsidP="00071526"/>
    <w:p w14:paraId="5FBB2F42" w14:textId="2B10E2A6" w:rsidR="00071526" w:rsidRDefault="00071526" w:rsidP="00071526"/>
    <w:p w14:paraId="41D3D4D1" w14:textId="437D86BB" w:rsidR="00071526" w:rsidRDefault="00071526" w:rsidP="00071526">
      <w:r>
        <w:t>Ceci Mon tableau des user</w:t>
      </w:r>
      <w:r w:rsidR="001D0B22">
        <w:t xml:space="preserve"> s</w:t>
      </w:r>
      <w:r>
        <w:t>tories.</w:t>
      </w:r>
    </w:p>
    <w:p w14:paraId="41A681B6" w14:textId="77777777" w:rsidR="00322D83" w:rsidRDefault="00322D83" w:rsidP="00071526"/>
    <w:tbl>
      <w:tblPr>
        <w:tblW w:w="10137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8587"/>
      </w:tblGrid>
      <w:tr w:rsidR="00071526" w:rsidRPr="00000341" w14:paraId="7EBA3519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F148361" w14:textId="77777777" w:rsidR="00071526" w:rsidRPr="00000341" w:rsidRDefault="00071526" w:rsidP="00322D83">
            <w:pPr>
              <w:jc w:val="center"/>
              <w:textAlignment w:val="baseline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 w:rsidRPr="00000341"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010218" w14:textId="77777777" w:rsidR="00071526" w:rsidRPr="00000341" w:rsidRDefault="00071526" w:rsidP="00322D83">
            <w:pPr>
              <w:textAlignment w:val="baseline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 w:rsidRPr="00000341"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</w:t>
            </w:r>
            <w:r w:rsidRPr="00E8291A">
              <w:rPr>
                <w:rFonts w:ascii="Aharoni" w:hAnsi="Aharoni" w:cs="Aharoni" w:hint="cs"/>
                <w:sz w:val="36"/>
                <w:szCs w:val="36"/>
                <w:lang w:eastAsia="fr-CH"/>
              </w:rPr>
              <w:t>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 w:rsidRPr="00E8291A"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071526" w:rsidRPr="00000341" w14:paraId="46A42F56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93ECE1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F343AF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Se déplacer dans le me</w:t>
            </w:r>
            <w:r>
              <w:rPr>
                <w:rFonts w:cs="Arial"/>
                <w:szCs w:val="24"/>
                <w:lang w:eastAsia="fr-CH"/>
              </w:rPr>
              <w:t>n</w:t>
            </w:r>
            <w:r w:rsidRPr="00E8291A">
              <w:rPr>
                <w:rFonts w:cs="Arial"/>
                <w:szCs w:val="24"/>
                <w:lang w:eastAsia="fr-CH"/>
              </w:rPr>
              <w:t>u</w:t>
            </w:r>
          </w:p>
          <w:p w14:paraId="28788983" w14:textId="77777777" w:rsidR="00071526" w:rsidRPr="00000341" w:rsidRDefault="00071526" w:rsidP="00322D83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4020A9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E31C478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164AF79A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550997C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6C10760C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E8D928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83A71A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6526C0C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ABE531C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2871139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62AC6616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0AD5448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2B34736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22BFBDB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0DE83FA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lastRenderedPageBreak/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379EDE0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57A7A555" w14:textId="77777777" w:rsidR="00071526" w:rsidRPr="00757884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557E8A7D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293CABA" w14:textId="77777777" w:rsidR="00071526" w:rsidRDefault="00071526" w:rsidP="00322D83">
            <w:pPr>
              <w:textAlignment w:val="baseline"/>
            </w:pPr>
            <w:r>
              <w:rPr>
                <w:noProof/>
              </w:rPr>
              <w:drawing>
                <wp:inline distT="0" distB="0" distL="0" distR="0" wp14:anchorId="3D831C0E" wp14:editId="69D82777">
                  <wp:extent cx="4391025" cy="3542056"/>
                  <wp:effectExtent l="0" t="0" r="0" b="127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D5424C" w14:textId="77777777" w:rsidR="00071526" w:rsidRDefault="00071526" w:rsidP="00322D83">
            <w:pPr>
              <w:textAlignment w:val="baseline"/>
            </w:pPr>
          </w:p>
          <w:p w14:paraId="525D39D8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D81044F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98F39AB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5FCED8DE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B8C465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2531B7B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951E76B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</w:t>
            </w:r>
            <w:r w:rsidRPr="00E8291A">
              <w:rPr>
                <w:rFonts w:cs="Arial"/>
                <w:szCs w:val="24"/>
                <w:lang w:eastAsia="fr-CH"/>
              </w:rPr>
              <w:t>Compteur de vie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627D461" w14:textId="77777777" w:rsidR="00071526" w:rsidRPr="00E8291A" w:rsidRDefault="00071526" w:rsidP="00322D83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210B7C49" w14:textId="77777777" w:rsidR="00071526" w:rsidRPr="00000341" w:rsidRDefault="00071526" w:rsidP="00322D83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ABB756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6A54EA2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joueur.</w:t>
            </w:r>
          </w:p>
          <w:p w14:paraId="6EC6885F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516A9773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Pour savoir le nombre de vies restantes</w:t>
            </w:r>
            <w:r>
              <w:rPr>
                <w:rFonts w:cs="Arial"/>
                <w:szCs w:val="24"/>
                <w:lang w:eastAsia="fr-CH"/>
              </w:rPr>
              <w:t>.</w:t>
            </w:r>
          </w:p>
          <w:p w14:paraId="0141093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70A84A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98FCB1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0C6E2CA9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9B40EEE" w14:textId="77777777" w:rsidR="00071526" w:rsidRDefault="00071526" w:rsidP="00322D83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Quand je commence la partie de jeu, je veux afficher 3 cœurs de vie. (Voir maquette).</w:t>
            </w:r>
          </w:p>
          <w:p w14:paraId="0BADC1DE" w14:textId="77777777" w:rsidR="00071526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3F30970" w14:textId="77777777" w:rsidR="00071526" w:rsidRDefault="00071526" w:rsidP="00322D83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3DBDD279" w14:textId="77777777" w:rsidR="00071526" w:rsidRPr="00E937BB" w:rsidRDefault="00071526" w:rsidP="00322D83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6403C0E" w14:textId="77777777" w:rsidR="00071526" w:rsidRPr="003C4648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94CC598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145304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object w:dxaOrig="4185" w:dyaOrig="1650" w14:anchorId="3F17BB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pt;height:106.8pt" o:ole="">
                  <v:imagedata r:id="rId13" o:title=""/>
                </v:shape>
                <o:OLEObject Type="Embed" ProgID="PBrush" ShapeID="_x0000_i1025" DrawAspect="Content" ObjectID="_1728320811" r:id="rId14"/>
              </w:object>
            </w:r>
            <w:r w:rsidRPr="00E8291A"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06593E3B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8B5006D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inline distT="0" distB="0" distL="0" distR="0" wp14:anchorId="246EED07" wp14:editId="4E87F57E">
                  <wp:extent cx="5381115" cy="4191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11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E28C5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7D095147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62AB8B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5BC6BD" w14:textId="77777777" w:rsidR="00071526" w:rsidRDefault="00071526" w:rsidP="00322D83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4E4394B" w14:textId="77777777" w:rsidR="00071526" w:rsidRPr="00000341" w:rsidRDefault="00071526" w:rsidP="00322D83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76DD2B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50F9C40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</w:t>
            </w:r>
          </w:p>
          <w:p w14:paraId="52EA372A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7E532005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Je veux </w:t>
            </w:r>
            <w:r>
              <w:rPr>
                <w:rFonts w:cs="Arial"/>
                <w:szCs w:val="24"/>
                <w:lang w:eastAsia="fr-CH"/>
              </w:rPr>
              <w:t>taper sur espace.</w:t>
            </w:r>
          </w:p>
          <w:p w14:paraId="560050E2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52BCBAF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Pour pouvoir </w:t>
            </w:r>
            <w:r>
              <w:rPr>
                <w:rFonts w:cs="Arial"/>
                <w:szCs w:val="24"/>
                <w:lang w:eastAsia="fr-CH"/>
              </w:rPr>
              <w:t>faire une pause</w:t>
            </w:r>
            <w:r w:rsidRPr="00E8291A">
              <w:rPr>
                <w:rFonts w:cs="Arial"/>
                <w:szCs w:val="24"/>
                <w:lang w:eastAsia="fr-CH"/>
              </w:rPr>
              <w:t xml:space="preserve">. </w:t>
            </w:r>
          </w:p>
          <w:p w14:paraId="5C31F3C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36124A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0C7157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08E91E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8801C70" w14:textId="77777777" w:rsidR="00071526" w:rsidRDefault="00071526" w:rsidP="00322D83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15CFE682" w14:textId="77777777" w:rsidR="00071526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3CAB954" w14:textId="77777777" w:rsidR="00071526" w:rsidRDefault="00071526" w:rsidP="00322D83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7334BCE1" w14:textId="77777777" w:rsidR="00071526" w:rsidRPr="001802EE" w:rsidRDefault="00071526" w:rsidP="00322D83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93EFD1F" w14:textId="77777777" w:rsidR="00071526" w:rsidRPr="00397913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08171FF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0FEEE0C" w14:textId="77777777" w:rsidR="00071526" w:rsidRDefault="00071526" w:rsidP="00322D83">
            <w:pPr>
              <w:textAlignment w:val="baseline"/>
            </w:pPr>
            <w:r>
              <w:object w:dxaOrig="10725" w:dyaOrig="8730" w14:anchorId="0C7735FC">
                <v:shape id="_x0000_i1026" type="#_x0000_t75" style="width:426.6pt;height:347.4pt" o:ole="">
                  <v:imagedata r:id="rId16" o:title=""/>
                </v:shape>
                <o:OLEObject Type="Embed" ProgID="PBrush" ShapeID="_x0000_i1026" DrawAspect="Content" ObjectID="_1728320812" r:id="rId17"/>
              </w:object>
            </w:r>
          </w:p>
          <w:p w14:paraId="5EFF14DB" w14:textId="77777777" w:rsidR="00071526" w:rsidRDefault="00071526" w:rsidP="00322D83">
            <w:pPr>
              <w:textAlignment w:val="baseline"/>
            </w:pPr>
          </w:p>
          <w:p w14:paraId="7ACFEEDF" w14:textId="77777777" w:rsidR="00071526" w:rsidRDefault="00071526" w:rsidP="00322D83">
            <w:pPr>
              <w:textAlignment w:val="baseline"/>
            </w:pPr>
          </w:p>
          <w:p w14:paraId="160BCEA2" w14:textId="77777777" w:rsidR="00071526" w:rsidRDefault="00071526" w:rsidP="00322D83">
            <w:pPr>
              <w:textAlignment w:val="baseline"/>
            </w:pPr>
          </w:p>
          <w:p w14:paraId="5E02ECCC" w14:textId="77777777" w:rsidR="00071526" w:rsidRDefault="00071526" w:rsidP="00322D83">
            <w:pPr>
              <w:textAlignment w:val="baseline"/>
            </w:pPr>
          </w:p>
          <w:p w14:paraId="3143470B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117D3647" w14:textId="77777777" w:rsidTr="00322D83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7FFA4A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B1DF7E" w14:textId="77777777" w:rsidR="00071526" w:rsidRPr="00000341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Menu option</w:t>
            </w:r>
            <w:r>
              <w:rPr>
                <w:rFonts w:cs="Arial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D7D33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1CEDB4C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7BF9ED0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 w:rsidRPr="00E8291A">
              <w:rPr>
                <w:rFonts w:cs="Arial"/>
                <w:szCs w:val="24"/>
                <w:lang w:eastAsia="fr-CH"/>
              </w:rPr>
              <w:t>)</w:t>
            </w:r>
          </w:p>
          <w:p w14:paraId="0D3C983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8A829C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656BEA9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18DD224D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679B3B2" w14:textId="77777777" w:rsidR="00071526" w:rsidRDefault="00071526" w:rsidP="00322D83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Si je choisis « Difficulté » depuis le menu, l’écran affiche les 2 choix, 1- facile,2- difficile. (Voir maquette).</w:t>
            </w:r>
          </w:p>
          <w:p w14:paraId="35EF97B2" w14:textId="77777777" w:rsidR="00071526" w:rsidRDefault="00071526" w:rsidP="00322D83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On peut choisir en tapant sur Enter et on peut bouger la flèche sélection en tapant sur les flèches (haut, down).</w:t>
            </w:r>
          </w:p>
          <w:p w14:paraId="439B4E0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80D0529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68BCC96" w14:textId="77777777" w:rsidR="00071526" w:rsidRPr="00856EF9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C34766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object w:dxaOrig="7605" w:dyaOrig="6315" w14:anchorId="545EACB5">
                <v:shape id="_x0000_i1027" type="#_x0000_t75" style="width:380.4pt;height:315.6pt" o:ole="">
                  <v:imagedata r:id="rId18" o:title=""/>
                </v:shape>
                <o:OLEObject Type="Embed" ProgID="PBrush" ShapeID="_x0000_i1027" DrawAspect="Content" ObjectID="_1728320813" r:id="rId19"/>
              </w:object>
            </w:r>
          </w:p>
          <w:p w14:paraId="23AF1414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EA201C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82A35AE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65A5BFC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br/>
            </w:r>
          </w:p>
          <w:p w14:paraId="53878B1E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1F0DD0F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05D562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7BED78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F5E58AF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4E7377ED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97E949" w14:textId="77777777" w:rsidR="00071526" w:rsidRDefault="00071526" w:rsidP="00322D83">
            <w:pPr>
              <w:jc w:val="center"/>
              <w:textAlignment w:val="baseline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5DDD3E6E" w14:textId="77777777" w:rsidR="00071526" w:rsidRDefault="00071526" w:rsidP="00322D83">
            <w:pPr>
              <w:jc w:val="center"/>
              <w:textAlignment w:val="baseline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 w:rsidRPr="00E8291A"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0BB0E28C" w14:textId="77777777" w:rsidR="00071526" w:rsidRPr="00000341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 w:rsidRPr="00E8291A"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EFCD82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9ABB3FD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2B24E0D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40D2F345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7CB835E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57B9D2A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2494361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4FAAA206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16AC74" w14:textId="77777777" w:rsidR="00071526" w:rsidRDefault="00071526" w:rsidP="00322D83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E2BAAD" w14:textId="77777777" w:rsidR="00071526" w:rsidRDefault="00071526" w:rsidP="00322D83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75206532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76D73402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8F332E1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DC7C96">
              <w:rPr>
                <w:rFonts w:asciiTheme="minorHAnsi" w:hAnsiTheme="minorHAnsi" w:cs="Segoe UI"/>
                <w:noProof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50E1B558" wp14:editId="7DF6D140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66675</wp:posOffset>
                  </wp:positionV>
                  <wp:extent cx="3781425" cy="2895600"/>
                  <wp:effectExtent l="0" t="0" r="9525" b="0"/>
                  <wp:wrapTight wrapText="bothSides">
                    <wp:wrapPolygon edited="0">
                      <wp:start x="0" y="0"/>
                      <wp:lineTo x="0" y="21458"/>
                      <wp:lineTo x="21546" y="21458"/>
                      <wp:lineTo x="21546" y="0"/>
                      <wp:lineTo x="0" y="0"/>
                    </wp:wrapPolygon>
                  </wp:wrapTight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F3A8D8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2A14EC4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3157AF6A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0BF132E1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3F398C26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1DC2604E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44F5434A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10233525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31BA75F4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594BDD3E" w14:textId="77777777" w:rsidR="00071526" w:rsidRPr="00000341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  <w:r w:rsidRPr="00DC7C96">
              <w:rPr>
                <w:rStyle w:val="normaltextrun"/>
                <w:rFonts w:asciiTheme="minorHAnsi" w:hAnsiTheme="minorHAnsi" w:cs="Calibri"/>
                <w:noProof/>
                <w:lang w:val="fr-FR"/>
              </w:rPr>
              <w:drawing>
                <wp:anchor distT="0" distB="0" distL="114300" distR="114300" simplePos="0" relativeHeight="251659264" behindDoc="1" locked="0" layoutInCell="1" allowOverlap="1" wp14:anchorId="00C66DC1" wp14:editId="576D2EFF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1356995</wp:posOffset>
                  </wp:positionV>
                  <wp:extent cx="3800475" cy="3324225"/>
                  <wp:effectExtent l="0" t="0" r="9525" b="9525"/>
                  <wp:wrapTight wrapText="bothSides">
                    <wp:wrapPolygon edited="0">
                      <wp:start x="0" y="0"/>
                      <wp:lineTo x="0" y="21538"/>
                      <wp:lineTo x="21546" y="21538"/>
                      <wp:lineTo x="21546" y="0"/>
                      <wp:lineTo x="0" y="0"/>
                    </wp:wrapPolygon>
                  </wp:wrapTight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71526" w:rsidRPr="00000341" w14:paraId="2B2CBA67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CCA839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C5E667A" w14:textId="77777777" w:rsidR="00071526" w:rsidRPr="00000341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jeu</w:t>
            </w:r>
            <w:r>
              <w:rPr>
                <w:rFonts w:cs="Arial"/>
                <w:szCs w:val="24"/>
                <w:lang w:eastAsia="fr-CH"/>
              </w:rPr>
              <w:t xml:space="preserve">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8E3301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647A1A7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151159EA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 w:rsidRPr="00E8291A">
              <w:rPr>
                <w:rFonts w:cstheme="minorHAnsi"/>
                <w:szCs w:val="24"/>
                <w:lang w:eastAsia="fr-CH"/>
              </w:rPr>
              <w:t xml:space="preserve">Je veux </w:t>
            </w:r>
            <w:r>
              <w:rPr>
                <w:rFonts w:cstheme="minorHAnsi"/>
                <w:szCs w:val="24"/>
                <w:lang w:eastAsia="fr-CH"/>
              </w:rPr>
              <w:t>voir mes derniers</w:t>
            </w:r>
            <w:r w:rsidRPr="00E8291A">
              <w:rPr>
                <w:rFonts w:cstheme="minorHAnsi"/>
                <w:szCs w:val="24"/>
                <w:lang w:eastAsia="fr-CH"/>
              </w:rPr>
              <w:t xml:space="preserve"> scores</w:t>
            </w:r>
            <w:r>
              <w:rPr>
                <w:rFonts w:cstheme="minorHAnsi"/>
                <w:szCs w:val="24"/>
                <w:lang w:eastAsia="fr-CH"/>
              </w:rPr>
              <w:t>.</w:t>
            </w:r>
          </w:p>
          <w:p w14:paraId="55B31C1B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34A173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C689568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3338921F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C4A72D9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F24C286" w14:textId="77777777" w:rsidR="00071526" w:rsidRDefault="00071526" w:rsidP="00322D83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70478AC2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03A32CE4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25FDD669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6173ABC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43507CE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1792494" w14:textId="77777777" w:rsidR="00071526" w:rsidRPr="00BB636E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12B0DB16" wp14:editId="25D18FE5">
                  <wp:extent cx="4391025" cy="3542056"/>
                  <wp:effectExtent l="0" t="0" r="0" b="127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7D2B3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FEEC014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354BB1D5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33F207E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72511DC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 w:rsidRPr="00175D0B">
              <w:rPr>
                <w:rFonts w:cstheme="minorHAnsi"/>
                <w:noProof/>
                <w:szCs w:val="24"/>
                <w:lang w:eastAsia="fr-CH"/>
              </w:rPr>
              <w:drawing>
                <wp:inline distT="0" distB="0" distL="0" distR="0" wp14:anchorId="738A00CE" wp14:editId="104DDD05">
                  <wp:extent cx="4058216" cy="885949"/>
                  <wp:effectExtent l="0" t="0" r="0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B1DEF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5281AB6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7E959D7E" w14:textId="77777777" w:rsidR="00071526" w:rsidRPr="00E8291A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4CC7E1C2" w14:textId="77777777" w:rsidR="00071526" w:rsidRPr="00000341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</w:tc>
      </w:tr>
      <w:tr w:rsidR="00071526" w:rsidRPr="00000341" w14:paraId="152D73B5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F7BC9C" w14:textId="77777777" w:rsidR="00071526" w:rsidRPr="00000341" w:rsidRDefault="00071526" w:rsidP="00322D83">
            <w:pPr>
              <w:spacing w:before="100" w:beforeAutospacing="1"/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(Tirer avec le canon)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0B998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C0E407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29CCD0D5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3174318E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519DD493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2EF0E9E3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6B49852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E86F5C5" w14:textId="77777777" w:rsidR="00071526" w:rsidRDefault="00071526" w:rsidP="00322D83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A8F9276" w14:textId="77777777" w:rsidR="00071526" w:rsidRDefault="00071526" w:rsidP="00322D83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maquette).</w:t>
            </w:r>
          </w:p>
          <w:p w14:paraId="10F27124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80"/>
              <w:textAlignment w:val="baseline"/>
              <w:rPr>
                <w:rStyle w:val="eop"/>
                <w:rFonts w:cs="Calibri"/>
              </w:rPr>
            </w:pPr>
          </w:p>
          <w:p w14:paraId="3FEB355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D6B0EF8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lastRenderedPageBreak/>
              <w:drawing>
                <wp:inline distT="0" distB="0" distL="0" distR="0" wp14:anchorId="1624B7CD" wp14:editId="19ABE2AE">
                  <wp:extent cx="4358005" cy="3167376"/>
                  <wp:effectExtent l="0" t="0" r="444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291" cy="3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A264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</w:rPr>
            </w:pPr>
          </w:p>
          <w:p w14:paraId="1F0C022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drawing>
                <wp:inline distT="0" distB="0" distL="0" distR="0" wp14:anchorId="7223F151" wp14:editId="67EDB4E6">
                  <wp:extent cx="4358510" cy="3343275"/>
                  <wp:effectExtent l="0" t="0" r="444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259" cy="336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B9C7D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</w:p>
          <w:p w14:paraId="7A6F26B9" w14:textId="77777777" w:rsidR="00071526" w:rsidRPr="00000341" w:rsidRDefault="00071526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</w:p>
        </w:tc>
      </w:tr>
      <w:tr w:rsidR="00071526" w:rsidRPr="00000341" w14:paraId="3B36B9CF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BC9AD5" w14:textId="77777777" w:rsidR="00071526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5D8C9A12" w14:textId="77777777" w:rsidR="00071526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75FF8352" w14:textId="77777777" w:rsidR="00071526" w:rsidRPr="00000341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5DD85F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42B0D2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E8628E0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0BDB093F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6CFE70A1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833B9E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3700F5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2D0A3608" w14:textId="77777777" w:rsidR="00071526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 (Voir maquette).</w:t>
            </w:r>
          </w:p>
          <w:p w14:paraId="7BC7A340" w14:textId="77777777" w:rsidR="00071526" w:rsidRPr="00A216AB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lastRenderedPageBreak/>
              <w:t>Durant le jeu, si un missile d’un alien me touche,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 (Voir maquette).</w:t>
            </w:r>
          </w:p>
          <w:p w14:paraId="34CEBFFE" w14:textId="77777777" w:rsidR="00071526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(blanc). (Voir maquette).</w:t>
            </w:r>
          </w:p>
          <w:p w14:paraId="7AA842EB" w14:textId="77777777" w:rsidR="00071526" w:rsidRPr="00084B43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241C34C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175D0B">
              <w:rPr>
                <w:rStyle w:val="eop"/>
                <w:rFonts w:asciiTheme="minorHAnsi" w:hAnsiTheme="minorHAnsi" w:cs="Calibri"/>
                <w:noProof/>
              </w:rPr>
              <w:drawing>
                <wp:anchor distT="0" distB="0" distL="114300" distR="114300" simplePos="0" relativeHeight="251661312" behindDoc="1" locked="0" layoutInCell="1" allowOverlap="1" wp14:anchorId="2541BACA" wp14:editId="65A7AC0D">
                  <wp:simplePos x="0" y="0"/>
                  <wp:positionH relativeFrom="column">
                    <wp:posOffset>2845435</wp:posOffset>
                  </wp:positionH>
                  <wp:positionV relativeFrom="paragraph">
                    <wp:posOffset>262255</wp:posOffset>
                  </wp:positionV>
                  <wp:extent cx="2312035" cy="1877060"/>
                  <wp:effectExtent l="0" t="0" r="0" b="8890"/>
                  <wp:wrapTight wrapText="bothSides">
                    <wp:wrapPolygon edited="0">
                      <wp:start x="0" y="0"/>
                      <wp:lineTo x="0" y="21483"/>
                      <wp:lineTo x="21357" y="21483"/>
                      <wp:lineTo x="21357" y="0"/>
                      <wp:lineTo x="0" y="0"/>
                    </wp:wrapPolygon>
                  </wp:wrapTight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035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2240A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anchor distT="0" distB="0" distL="114300" distR="114300" simplePos="0" relativeHeight="251663360" behindDoc="1" locked="0" layoutInCell="1" allowOverlap="1" wp14:anchorId="6C80524D" wp14:editId="11E23D2D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48895</wp:posOffset>
                  </wp:positionV>
                  <wp:extent cx="2520315" cy="1914525"/>
                  <wp:effectExtent l="0" t="0" r="0" b="9525"/>
                  <wp:wrapTight wrapText="bothSides">
                    <wp:wrapPolygon edited="0">
                      <wp:start x="0" y="0"/>
                      <wp:lineTo x="0" y="21493"/>
                      <wp:lineTo x="21388" y="21493"/>
                      <wp:lineTo x="21388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178954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BFC57F9" w14:textId="77777777" w:rsidR="00071526" w:rsidRDefault="00071526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5AC7B9FB" w14:textId="77777777" w:rsidR="00071526" w:rsidRPr="00000341" w:rsidRDefault="00071526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  <w:r w:rsidRPr="00084B43">
              <w:rPr>
                <w:rFonts w:cs="Segoe UI"/>
                <w:noProof/>
                <w:szCs w:val="24"/>
                <w:lang w:eastAsia="fr-CH"/>
              </w:rPr>
              <w:drawing>
                <wp:anchor distT="0" distB="0" distL="114300" distR="114300" simplePos="0" relativeHeight="251660288" behindDoc="1" locked="0" layoutInCell="1" allowOverlap="1" wp14:anchorId="2F519BB9" wp14:editId="68CFE0C5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175895</wp:posOffset>
                  </wp:positionV>
                  <wp:extent cx="2537460" cy="2209800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05" y="21414"/>
                      <wp:lineTo x="21405" y="0"/>
                      <wp:lineTo x="0" y="0"/>
                    </wp:wrapPolygon>
                  </wp:wrapTight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6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2AF9DF1" w14:textId="77777777" w:rsidR="00071526" w:rsidRPr="00071526" w:rsidRDefault="00071526" w:rsidP="00071526"/>
    <w:p w14:paraId="67CC1303" w14:textId="77777777" w:rsidR="003A15E6" w:rsidRPr="003A15E6" w:rsidRDefault="003A15E6" w:rsidP="003A15E6"/>
    <w:p w14:paraId="57749B93" w14:textId="77777777" w:rsidR="00F53ED8" w:rsidRPr="003E60F7" w:rsidRDefault="00F53ED8" w:rsidP="003E60F7">
      <w:pPr>
        <w:pStyle w:val="Titre1"/>
      </w:pPr>
      <w:bookmarkStart w:id="3" w:name="_Toc114999697"/>
      <w:r w:rsidRPr="00791020">
        <w:lastRenderedPageBreak/>
        <w:t>Planification</w:t>
      </w:r>
      <w:r w:rsidR="003A15E6" w:rsidRPr="003E60F7">
        <w:t xml:space="preserve"> initiale</w:t>
      </w:r>
      <w:bookmarkEnd w:id="3"/>
    </w:p>
    <w:tbl>
      <w:tblPr>
        <w:tblStyle w:val="Grilledutableau1"/>
        <w:tblpPr w:leftFromText="141" w:rightFromText="141" w:horzAnchor="margin" w:tblpXSpec="center" w:tblpY="1260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 w:rsidR="001968BA" w:rsidRPr="001968BA" w14:paraId="779BEFC8" w14:textId="77777777" w:rsidTr="00D10369">
        <w:trPr>
          <w:trHeight w:val="936"/>
        </w:trPr>
        <w:tc>
          <w:tcPr>
            <w:tcW w:w="4800" w:type="dxa"/>
          </w:tcPr>
          <w:p w14:paraId="24078224" w14:textId="77777777" w:rsidR="001968BA" w:rsidRPr="001968BA" w:rsidRDefault="001968BA" w:rsidP="001968BA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 w:rsidRPr="001968BA"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00" w:type="dxa"/>
          </w:tcPr>
          <w:p w14:paraId="4F187060" w14:textId="77777777" w:rsidR="001968BA" w:rsidRPr="001968BA" w:rsidRDefault="001968BA" w:rsidP="001968BA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 w:rsidRPr="001968BA"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1968BA" w:rsidRPr="001968BA" w14:paraId="1B47191F" w14:textId="77777777" w:rsidTr="00D10369">
        <w:trPr>
          <w:trHeight w:val="936"/>
        </w:trPr>
        <w:tc>
          <w:tcPr>
            <w:tcW w:w="4800" w:type="dxa"/>
          </w:tcPr>
          <w:p w14:paraId="344AD4DA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35D47927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33388B5C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1968BA" w:rsidRPr="001968BA" w14:paraId="0D699962" w14:textId="77777777" w:rsidTr="00D10369">
        <w:trPr>
          <w:trHeight w:val="978"/>
        </w:trPr>
        <w:tc>
          <w:tcPr>
            <w:tcW w:w="4800" w:type="dxa"/>
          </w:tcPr>
          <w:p w14:paraId="119B85CB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00" w:type="dxa"/>
          </w:tcPr>
          <w:p w14:paraId="166873D2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 w:rsidRPr="001968BA"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4030062C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1968BA" w:rsidRPr="001968BA" w14:paraId="3B936564" w14:textId="77777777" w:rsidTr="00D10369">
        <w:trPr>
          <w:trHeight w:val="936"/>
        </w:trPr>
        <w:tc>
          <w:tcPr>
            <w:tcW w:w="4800" w:type="dxa"/>
          </w:tcPr>
          <w:p w14:paraId="272DFE73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2A873DF2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</w:p>
          <w:p w14:paraId="21604149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04B5553B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</w:tc>
      </w:tr>
    </w:tbl>
    <w:p w14:paraId="2F813470" w14:textId="77777777" w:rsidR="00F53ED8" w:rsidRPr="00AA0785" w:rsidRDefault="00F53ED8" w:rsidP="00F53ED8"/>
    <w:p w14:paraId="15E5C92B" w14:textId="77777777" w:rsidR="00E12330" w:rsidRPr="00791020" w:rsidRDefault="00E12330" w:rsidP="00930260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6ADEB018" w14:textId="26B26929" w:rsidR="0011188A" w:rsidRDefault="0011188A" w:rsidP="000C6E39">
      <w:pPr>
        <w:pStyle w:val="Titre1"/>
      </w:pPr>
      <w:bookmarkStart w:id="4" w:name="_Toc114999698"/>
      <w:r>
        <w:t>Analyse Technique</w:t>
      </w:r>
      <w:bookmarkEnd w:id="4"/>
    </w:p>
    <w:p w14:paraId="7AD0B7C7" w14:textId="34273A04" w:rsidR="000C6E39" w:rsidRDefault="000C6E39" w:rsidP="000C6E39"/>
    <w:p w14:paraId="5FE97482" w14:textId="6AC281DA" w:rsidR="000C6E39" w:rsidRPr="000C6E39" w:rsidRDefault="000C6E39" w:rsidP="000C6E39">
      <w:r>
        <w:t xml:space="preserve">Les diagrammes de séquences : </w:t>
      </w:r>
    </w:p>
    <w:p w14:paraId="1CF48AB6" w14:textId="23041CD6" w:rsidR="000C6E39" w:rsidRDefault="000C6E39" w:rsidP="000C6E39">
      <w:r>
        <w:rPr>
          <w:noProof/>
        </w:rPr>
        <w:drawing>
          <wp:inline distT="0" distB="0" distL="0" distR="0" wp14:anchorId="0A28B28B" wp14:editId="003A74F4">
            <wp:extent cx="5048250" cy="4089804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08" cy="417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86F6" w14:textId="77777777" w:rsidR="000C6E39" w:rsidRDefault="000C6E39" w:rsidP="000C6E39"/>
    <w:p w14:paraId="26E53C92" w14:textId="51104A78" w:rsidR="000C6E39" w:rsidRDefault="000C6E39" w:rsidP="000C6E3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2E7C00B" wp14:editId="50E85256">
            <wp:simplePos x="904875" y="1181100"/>
            <wp:positionH relativeFrom="column">
              <wp:align>left</wp:align>
            </wp:positionH>
            <wp:positionV relativeFrom="paragraph">
              <wp:align>top</wp:align>
            </wp:positionV>
            <wp:extent cx="5543550" cy="4282652"/>
            <wp:effectExtent l="0" t="0" r="0" b="381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8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Le diagramme de classes</w:t>
      </w:r>
      <w:r w:rsidR="00046B59">
        <w:t xml:space="preserve"> :</w:t>
      </w:r>
    </w:p>
    <w:p w14:paraId="24609495" w14:textId="77777777" w:rsidR="000C6E39" w:rsidRDefault="000C6E39" w:rsidP="000C6E39"/>
    <w:p w14:paraId="017BF1CF" w14:textId="77777777" w:rsidR="00D0492A" w:rsidRDefault="000C6E39" w:rsidP="000C6E39">
      <w:r>
        <w:rPr>
          <w:noProof/>
        </w:rPr>
        <w:drawing>
          <wp:inline distT="0" distB="0" distL="0" distR="0" wp14:anchorId="17DF70B6" wp14:editId="12A25609">
            <wp:extent cx="5086350" cy="370120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70" cy="371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9BF6" w14:textId="77777777" w:rsidR="00D0492A" w:rsidRDefault="00D0492A" w:rsidP="000C6E39"/>
    <w:p w14:paraId="1A2982DF" w14:textId="458E7051" w:rsidR="00D0492A" w:rsidRDefault="00D0492A" w:rsidP="000C6E39">
      <w:r>
        <w:lastRenderedPageBreak/>
        <w:t>Les tests unitaires :</w:t>
      </w:r>
    </w:p>
    <w:p w14:paraId="23B245B2" w14:textId="4F721151" w:rsidR="000C6E39" w:rsidRPr="000C6E39" w:rsidRDefault="000C6E39" w:rsidP="000C6E39">
      <w:r>
        <w:br w:type="textWrapping" w:clear="all"/>
      </w:r>
      <w:r w:rsidR="00217EDA" w:rsidRPr="00217EDA">
        <w:rPr>
          <w:noProof/>
        </w:rPr>
        <w:drawing>
          <wp:inline distT="0" distB="0" distL="0" distR="0" wp14:anchorId="24083947" wp14:editId="248D3943">
            <wp:extent cx="5759450" cy="3255645"/>
            <wp:effectExtent l="0" t="0" r="0" b="190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6D92" w14:textId="77777777" w:rsidR="00AA0785" w:rsidRPr="00791020" w:rsidRDefault="003E60F7" w:rsidP="003E60F7">
      <w:pPr>
        <w:pStyle w:val="Titre1"/>
      </w:pPr>
      <w:bookmarkStart w:id="5" w:name="_Toc114999699"/>
      <w:r>
        <w:t>Environnement de travail</w:t>
      </w:r>
      <w:bookmarkEnd w:id="5"/>
    </w:p>
    <w:p w14:paraId="037666C4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0510FE4" w14:textId="05745744" w:rsidR="00AA0785" w:rsidRPr="00791020" w:rsidRDefault="00151AAB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Un bureau de travail à l’école</w:t>
      </w:r>
    </w:p>
    <w:p w14:paraId="70DBA1D9" w14:textId="304D41CC" w:rsidR="00AA0785" w:rsidRPr="00791020" w:rsidRDefault="00151AAB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Pc DELL Windows 10</w:t>
      </w:r>
    </w:p>
    <w:p w14:paraId="43493FC0" w14:textId="52CAE92D" w:rsidR="00AA0785" w:rsidRPr="009518F2" w:rsidRDefault="00151AAB" w:rsidP="009518F2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Des logicielles comme Vs Code, GitHub </w:t>
      </w:r>
      <w:r w:rsidR="009518F2">
        <w:rPr>
          <w:rFonts w:ascii="Arial" w:hAnsi="Arial" w:cs="Arial"/>
          <w:iCs/>
          <w:sz w:val="24"/>
        </w:rPr>
        <w:t>et office 365…etc.</w:t>
      </w:r>
    </w:p>
    <w:p w14:paraId="6C1F7D57" w14:textId="77777777" w:rsidR="00AA0785" w:rsidRDefault="00AA0785" w:rsidP="00AA0785"/>
    <w:p w14:paraId="0F187595" w14:textId="77777777" w:rsidR="0049659A" w:rsidRPr="003E60F7" w:rsidRDefault="003E60F7" w:rsidP="003E60F7">
      <w:pPr>
        <w:pStyle w:val="Titre1"/>
      </w:pPr>
      <w:bookmarkStart w:id="6" w:name="_Toc114999700"/>
      <w:r>
        <w:t>Suivi du développement</w:t>
      </w:r>
      <w:bookmarkEnd w:id="6"/>
    </w:p>
    <w:p w14:paraId="38639C16" w14:textId="77777777" w:rsidR="0049659A" w:rsidRDefault="0049659A" w:rsidP="0049659A">
      <w:pPr>
        <w:pStyle w:val="En-tte"/>
        <w:ind w:left="357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E772F5" w14:paraId="067DCB9C" w14:textId="77777777" w:rsidTr="00AF018B">
        <w:trPr>
          <w:trHeight w:val="454"/>
        </w:trPr>
        <w:tc>
          <w:tcPr>
            <w:tcW w:w="3020" w:type="dxa"/>
          </w:tcPr>
          <w:p w14:paraId="583209EF" w14:textId="204D7D7C" w:rsidR="00E772F5" w:rsidRPr="00B01655" w:rsidRDefault="00E644F4" w:rsidP="00DC2BD4">
            <w:pPr>
              <w:rPr>
                <w:b/>
                <w:bCs/>
              </w:rPr>
            </w:pPr>
            <w:bookmarkStart w:id="7" w:name="_Toc25553322"/>
            <w:bookmarkStart w:id="8" w:name="_Toc71691026"/>
            <w:bookmarkStart w:id="9" w:name="_Toc114999701"/>
            <w:r w:rsidRPr="00B01655">
              <w:rPr>
                <w:b/>
                <w:bCs/>
              </w:rPr>
              <w:t>User Stories</w:t>
            </w:r>
          </w:p>
        </w:tc>
        <w:tc>
          <w:tcPr>
            <w:tcW w:w="3020" w:type="dxa"/>
          </w:tcPr>
          <w:p w14:paraId="12B3FA75" w14:textId="501053F5" w:rsidR="00E772F5" w:rsidRPr="00B01655" w:rsidRDefault="00E644F4" w:rsidP="00DC2BD4">
            <w:pPr>
              <w:rPr>
                <w:b/>
                <w:bCs/>
              </w:rPr>
            </w:pPr>
            <w:r w:rsidRPr="00B01655">
              <w:rPr>
                <w:b/>
                <w:bCs/>
              </w:rPr>
              <w:t xml:space="preserve">Validée le </w:t>
            </w:r>
          </w:p>
        </w:tc>
        <w:tc>
          <w:tcPr>
            <w:tcW w:w="3020" w:type="dxa"/>
          </w:tcPr>
          <w:p w14:paraId="1D9C0BCF" w14:textId="2B2F8C66" w:rsidR="00E772F5" w:rsidRPr="00B01655" w:rsidRDefault="00E644F4" w:rsidP="00DC2BD4">
            <w:pPr>
              <w:rPr>
                <w:b/>
                <w:bCs/>
              </w:rPr>
            </w:pPr>
            <w:r w:rsidRPr="00B01655">
              <w:rPr>
                <w:b/>
                <w:bCs/>
              </w:rPr>
              <w:t>Terminé le</w:t>
            </w:r>
          </w:p>
        </w:tc>
      </w:tr>
      <w:tr w:rsidR="00E772F5" w14:paraId="691DA616" w14:textId="77777777" w:rsidTr="00AF018B">
        <w:trPr>
          <w:trHeight w:val="454"/>
        </w:trPr>
        <w:tc>
          <w:tcPr>
            <w:tcW w:w="3020" w:type="dxa"/>
          </w:tcPr>
          <w:p w14:paraId="31AEAC67" w14:textId="77777777" w:rsidR="00EA3014" w:rsidRPr="00E8291A" w:rsidRDefault="00EA3014" w:rsidP="00EA3014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Se déplacer dans le me</w:t>
            </w:r>
            <w:r>
              <w:rPr>
                <w:rFonts w:cs="Arial"/>
                <w:szCs w:val="24"/>
                <w:lang w:eastAsia="fr-CH"/>
              </w:rPr>
              <w:t>n</w:t>
            </w:r>
            <w:r w:rsidRPr="00E8291A">
              <w:rPr>
                <w:rFonts w:cs="Arial"/>
                <w:szCs w:val="24"/>
                <w:lang w:eastAsia="fr-CH"/>
              </w:rPr>
              <w:t>u</w:t>
            </w:r>
          </w:p>
          <w:p w14:paraId="22F8D71F" w14:textId="77777777" w:rsidR="00E772F5" w:rsidRDefault="00E772F5" w:rsidP="00DC2BD4"/>
        </w:tc>
        <w:tc>
          <w:tcPr>
            <w:tcW w:w="3020" w:type="dxa"/>
          </w:tcPr>
          <w:p w14:paraId="3F61839F" w14:textId="7B9372C7" w:rsidR="00E772F5" w:rsidRDefault="00631DC3" w:rsidP="00DC2BD4">
            <w:r>
              <w:t>05.10.2022</w:t>
            </w:r>
          </w:p>
        </w:tc>
        <w:tc>
          <w:tcPr>
            <w:tcW w:w="3020" w:type="dxa"/>
          </w:tcPr>
          <w:p w14:paraId="1B034FEB" w14:textId="77777777" w:rsidR="00E772F5" w:rsidRDefault="00E772F5" w:rsidP="00DC2BD4"/>
        </w:tc>
      </w:tr>
      <w:tr w:rsidR="00E772F5" w14:paraId="34C10673" w14:textId="77777777" w:rsidTr="00AF018B">
        <w:trPr>
          <w:trHeight w:val="454"/>
        </w:trPr>
        <w:tc>
          <w:tcPr>
            <w:tcW w:w="3020" w:type="dxa"/>
          </w:tcPr>
          <w:p w14:paraId="31799147" w14:textId="4B7F2D46" w:rsidR="00E772F5" w:rsidRDefault="00184354" w:rsidP="00DC2BD4">
            <w:r w:rsidRPr="00184354">
              <w:t>Interface en jeu (Compteur de vie)</w:t>
            </w:r>
          </w:p>
        </w:tc>
        <w:tc>
          <w:tcPr>
            <w:tcW w:w="3020" w:type="dxa"/>
          </w:tcPr>
          <w:p w14:paraId="1FC7313A" w14:textId="77777777" w:rsidR="00E772F5" w:rsidRDefault="00E772F5" w:rsidP="00DC2BD4"/>
        </w:tc>
        <w:tc>
          <w:tcPr>
            <w:tcW w:w="3020" w:type="dxa"/>
          </w:tcPr>
          <w:p w14:paraId="37B84F25" w14:textId="77777777" w:rsidR="00E772F5" w:rsidRDefault="00E772F5" w:rsidP="00DC2BD4"/>
        </w:tc>
      </w:tr>
      <w:tr w:rsidR="00E772F5" w14:paraId="2638BF88" w14:textId="77777777" w:rsidTr="00AF018B">
        <w:trPr>
          <w:trHeight w:val="454"/>
        </w:trPr>
        <w:tc>
          <w:tcPr>
            <w:tcW w:w="3020" w:type="dxa"/>
          </w:tcPr>
          <w:p w14:paraId="6C21329B" w14:textId="5250FE2E" w:rsidR="00E772F5" w:rsidRDefault="008D3406" w:rsidP="00DC2BD4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20" w:type="dxa"/>
          </w:tcPr>
          <w:p w14:paraId="509F536D" w14:textId="77777777" w:rsidR="00E772F5" w:rsidRDefault="00E772F5" w:rsidP="00DC2BD4"/>
        </w:tc>
        <w:tc>
          <w:tcPr>
            <w:tcW w:w="3020" w:type="dxa"/>
          </w:tcPr>
          <w:p w14:paraId="0B5064D4" w14:textId="77777777" w:rsidR="00E772F5" w:rsidRDefault="00E772F5" w:rsidP="00DC2BD4"/>
        </w:tc>
      </w:tr>
      <w:tr w:rsidR="00E772F5" w14:paraId="530868BA" w14:textId="77777777" w:rsidTr="00AF018B">
        <w:trPr>
          <w:trHeight w:val="454"/>
        </w:trPr>
        <w:tc>
          <w:tcPr>
            <w:tcW w:w="3020" w:type="dxa"/>
          </w:tcPr>
          <w:p w14:paraId="6A1885D1" w14:textId="1623B685" w:rsidR="00E772F5" w:rsidRDefault="00105F82" w:rsidP="00DC2BD4">
            <w:r w:rsidRPr="00E8291A">
              <w:rPr>
                <w:rFonts w:cs="Arial"/>
                <w:szCs w:val="24"/>
                <w:lang w:eastAsia="fr-CH"/>
              </w:rPr>
              <w:t>Menu option</w:t>
            </w:r>
            <w:r>
              <w:rPr>
                <w:rFonts w:cs="Arial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3020" w:type="dxa"/>
          </w:tcPr>
          <w:p w14:paraId="49D292B8" w14:textId="77777777" w:rsidR="00E772F5" w:rsidRDefault="00E772F5" w:rsidP="00DC2BD4"/>
        </w:tc>
        <w:tc>
          <w:tcPr>
            <w:tcW w:w="3020" w:type="dxa"/>
          </w:tcPr>
          <w:p w14:paraId="2E5376FC" w14:textId="77777777" w:rsidR="00E772F5" w:rsidRDefault="00E772F5" w:rsidP="00DC2BD4"/>
        </w:tc>
      </w:tr>
      <w:tr w:rsidR="00E772F5" w14:paraId="475464A4" w14:textId="77777777" w:rsidTr="00AF018B">
        <w:trPr>
          <w:trHeight w:val="454"/>
        </w:trPr>
        <w:tc>
          <w:tcPr>
            <w:tcW w:w="3020" w:type="dxa"/>
          </w:tcPr>
          <w:p w14:paraId="04A696D8" w14:textId="5B572014" w:rsidR="00E772F5" w:rsidRPr="004F4882" w:rsidRDefault="00105F82" w:rsidP="004F4882">
            <w:pPr>
              <w:textAlignment w:val="baseline"/>
              <w:rPr>
                <w:rFonts w:cs="Calibri"/>
                <w:color w:val="000000"/>
                <w:szCs w:val="24"/>
                <w:shd w:val="clear" w:color="auto" w:fill="FFFFFF"/>
              </w:rPr>
            </w:pPr>
            <w:r w:rsidRPr="00E8291A"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20" w:type="dxa"/>
          </w:tcPr>
          <w:p w14:paraId="05F585D5" w14:textId="77777777" w:rsidR="00E772F5" w:rsidRDefault="00E772F5" w:rsidP="00DC2BD4"/>
        </w:tc>
        <w:tc>
          <w:tcPr>
            <w:tcW w:w="3020" w:type="dxa"/>
          </w:tcPr>
          <w:p w14:paraId="371BFA0C" w14:textId="77777777" w:rsidR="00E772F5" w:rsidRDefault="00E772F5" w:rsidP="00DC2BD4"/>
        </w:tc>
      </w:tr>
      <w:tr w:rsidR="00E772F5" w14:paraId="7E8B6219" w14:textId="77777777" w:rsidTr="00AF018B">
        <w:trPr>
          <w:trHeight w:val="454"/>
        </w:trPr>
        <w:tc>
          <w:tcPr>
            <w:tcW w:w="3020" w:type="dxa"/>
          </w:tcPr>
          <w:p w14:paraId="0BA5CFF5" w14:textId="76AFE35C" w:rsidR="00E772F5" w:rsidRDefault="00AF018B" w:rsidP="00DC2BD4">
            <w:r w:rsidRPr="00E8291A">
              <w:rPr>
                <w:rFonts w:cs="Arial"/>
                <w:szCs w:val="24"/>
                <w:lang w:eastAsia="fr-CH"/>
              </w:rPr>
              <w:t>En jeu</w:t>
            </w:r>
            <w:r>
              <w:rPr>
                <w:rFonts w:cs="Arial"/>
                <w:szCs w:val="24"/>
                <w:lang w:eastAsia="fr-CH"/>
              </w:rPr>
              <w:t xml:space="preserve"> (Scores)</w:t>
            </w:r>
          </w:p>
        </w:tc>
        <w:tc>
          <w:tcPr>
            <w:tcW w:w="3020" w:type="dxa"/>
          </w:tcPr>
          <w:p w14:paraId="73279E73" w14:textId="77777777" w:rsidR="00E772F5" w:rsidRDefault="00E772F5" w:rsidP="00DC2BD4"/>
        </w:tc>
        <w:tc>
          <w:tcPr>
            <w:tcW w:w="3020" w:type="dxa"/>
          </w:tcPr>
          <w:p w14:paraId="51F6A7AC" w14:textId="77777777" w:rsidR="00E772F5" w:rsidRDefault="00E772F5" w:rsidP="00DC2BD4"/>
        </w:tc>
      </w:tr>
      <w:tr w:rsidR="00AF018B" w14:paraId="12C7C66B" w14:textId="77777777" w:rsidTr="00AF018B">
        <w:trPr>
          <w:trHeight w:val="454"/>
        </w:trPr>
        <w:tc>
          <w:tcPr>
            <w:tcW w:w="3020" w:type="dxa"/>
          </w:tcPr>
          <w:p w14:paraId="443F5982" w14:textId="1260EFC0" w:rsidR="00AF018B" w:rsidRDefault="00AF018B" w:rsidP="00AF018B">
            <w:r>
              <w:rPr>
                <w:rFonts w:cs="Segoe UI"/>
                <w:szCs w:val="24"/>
                <w:lang w:eastAsia="fr-CH"/>
              </w:rPr>
              <w:t>Alien (Tirer avec le canon)</w:t>
            </w:r>
          </w:p>
        </w:tc>
        <w:tc>
          <w:tcPr>
            <w:tcW w:w="3020" w:type="dxa"/>
          </w:tcPr>
          <w:p w14:paraId="4D59B6F4" w14:textId="77777777" w:rsidR="00AF018B" w:rsidRDefault="00AF018B" w:rsidP="00AF018B"/>
        </w:tc>
        <w:tc>
          <w:tcPr>
            <w:tcW w:w="3020" w:type="dxa"/>
          </w:tcPr>
          <w:p w14:paraId="05CC899C" w14:textId="77777777" w:rsidR="00AF018B" w:rsidRDefault="00AF018B" w:rsidP="00AF018B"/>
        </w:tc>
      </w:tr>
      <w:tr w:rsidR="00AF018B" w14:paraId="6E05C1DB" w14:textId="77777777" w:rsidTr="00AF018B">
        <w:trPr>
          <w:trHeight w:val="454"/>
        </w:trPr>
        <w:tc>
          <w:tcPr>
            <w:tcW w:w="3020" w:type="dxa"/>
          </w:tcPr>
          <w:p w14:paraId="02980AE2" w14:textId="32662ADF" w:rsidR="00AF018B" w:rsidRDefault="00AF018B" w:rsidP="00AF018B"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3020" w:type="dxa"/>
          </w:tcPr>
          <w:p w14:paraId="1DE62EEF" w14:textId="77777777" w:rsidR="00AF018B" w:rsidRDefault="00AF018B" w:rsidP="00AF018B"/>
        </w:tc>
        <w:tc>
          <w:tcPr>
            <w:tcW w:w="3020" w:type="dxa"/>
          </w:tcPr>
          <w:p w14:paraId="22A34E76" w14:textId="77777777" w:rsidR="00AF018B" w:rsidRDefault="00AF018B" w:rsidP="00AF018B"/>
        </w:tc>
      </w:tr>
      <w:tr w:rsidR="00AF018B" w14:paraId="741C3814" w14:textId="77777777" w:rsidTr="00AF018B">
        <w:trPr>
          <w:trHeight w:val="454"/>
        </w:trPr>
        <w:tc>
          <w:tcPr>
            <w:tcW w:w="3020" w:type="dxa"/>
          </w:tcPr>
          <w:p w14:paraId="6F3F582A" w14:textId="77777777" w:rsidR="00AF018B" w:rsidRDefault="00AF018B" w:rsidP="00AF018B"/>
        </w:tc>
        <w:tc>
          <w:tcPr>
            <w:tcW w:w="3020" w:type="dxa"/>
          </w:tcPr>
          <w:p w14:paraId="6C2629AF" w14:textId="77777777" w:rsidR="00AF018B" w:rsidRDefault="00AF018B" w:rsidP="00AF018B"/>
        </w:tc>
        <w:tc>
          <w:tcPr>
            <w:tcW w:w="3020" w:type="dxa"/>
          </w:tcPr>
          <w:p w14:paraId="0F1A041B" w14:textId="77777777" w:rsidR="00AF018B" w:rsidRDefault="00AF018B" w:rsidP="00AF018B"/>
        </w:tc>
      </w:tr>
      <w:tr w:rsidR="00AF018B" w14:paraId="2E621791" w14:textId="77777777" w:rsidTr="00AF018B">
        <w:trPr>
          <w:trHeight w:val="454"/>
        </w:trPr>
        <w:tc>
          <w:tcPr>
            <w:tcW w:w="3020" w:type="dxa"/>
          </w:tcPr>
          <w:p w14:paraId="79A040E9" w14:textId="77777777" w:rsidR="00AF018B" w:rsidRDefault="00AF018B" w:rsidP="00AF018B"/>
        </w:tc>
        <w:tc>
          <w:tcPr>
            <w:tcW w:w="3020" w:type="dxa"/>
          </w:tcPr>
          <w:p w14:paraId="13E72F58" w14:textId="77777777" w:rsidR="00AF018B" w:rsidRDefault="00AF018B" w:rsidP="00AF018B"/>
        </w:tc>
        <w:tc>
          <w:tcPr>
            <w:tcW w:w="3020" w:type="dxa"/>
          </w:tcPr>
          <w:p w14:paraId="271010D2" w14:textId="77777777" w:rsidR="00AF018B" w:rsidRDefault="00AF018B" w:rsidP="00AF018B"/>
        </w:tc>
      </w:tr>
    </w:tbl>
    <w:p w14:paraId="0A23778B" w14:textId="77777777" w:rsidR="0049659A" w:rsidRPr="0011188A" w:rsidRDefault="0049659A" w:rsidP="0011188A">
      <w:pPr>
        <w:pStyle w:val="Titre1"/>
      </w:pPr>
      <w:r w:rsidRPr="0011188A">
        <w:t xml:space="preserve">Erreurs </w:t>
      </w:r>
      <w:bookmarkEnd w:id="7"/>
      <w:r w:rsidRPr="0011188A">
        <w:t>restantes</w:t>
      </w:r>
      <w:bookmarkEnd w:id="8"/>
      <w:bookmarkEnd w:id="9"/>
      <w:r w:rsidRPr="0011188A">
        <w:t xml:space="preserve">  </w:t>
      </w:r>
    </w:p>
    <w:p w14:paraId="0DADD722" w14:textId="77777777" w:rsidR="0049659A" w:rsidRDefault="0049659A" w:rsidP="0049659A">
      <w:pPr>
        <w:ind w:left="426"/>
        <w:rPr>
          <w:i/>
        </w:rPr>
      </w:pPr>
      <w:bookmarkStart w:id="10" w:name="_Toc25553323"/>
    </w:p>
    <w:p w14:paraId="6122D957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10F8BBF8" w14:textId="77777777" w:rsidR="0049659A" w:rsidRPr="00791020" w:rsidRDefault="0049659A" w:rsidP="0049659A">
      <w:pPr>
        <w:ind w:left="426"/>
        <w:rPr>
          <w:i/>
        </w:rPr>
      </w:pPr>
    </w:p>
    <w:p w14:paraId="314FD90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5F44F93E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10"/>
    </w:p>
    <w:p w14:paraId="741A9F5B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C604C1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5554B74C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 w:rsidRPr="0011188A">
        <w:t xml:space="preserve">Liste des </w:t>
      </w:r>
      <w:bookmarkEnd w:id="11"/>
      <w:bookmarkEnd w:id="12"/>
      <w:r w:rsidR="0011188A">
        <w:t>livrables</w:t>
      </w:r>
      <w:bookmarkEnd w:id="13"/>
    </w:p>
    <w:p w14:paraId="2E08B261" w14:textId="77777777" w:rsidR="0049659A" w:rsidRDefault="0049659A" w:rsidP="00AA0785">
      <w:pPr>
        <w:ind w:left="426"/>
        <w:rPr>
          <w:rFonts w:cs="Arial"/>
          <w:iCs/>
        </w:rPr>
      </w:pPr>
    </w:p>
    <w:p w14:paraId="1EB00FED" w14:textId="77777777" w:rsidR="00C83E77" w:rsidRPr="00791020" w:rsidRDefault="00AA0785" w:rsidP="00C83E77">
      <w:pPr>
        <w:ind w:left="426"/>
        <w:rPr>
          <w:rFonts w:cs="Arial"/>
          <w:i/>
        </w:rPr>
      </w:pPr>
      <w:r w:rsidRPr="00791020">
        <w:rPr>
          <w:rFonts w:cs="Arial"/>
          <w:i/>
        </w:rPr>
        <w:t xml:space="preserve">Lister </w:t>
      </w:r>
      <w:r w:rsidR="00C83E77">
        <w:rPr>
          <w:rFonts w:cs="Arial"/>
          <w:i/>
        </w:rPr>
        <w:t>les livrables du projet, avec toutes les informations nécessaires au destinataire pour les récupérer.</w:t>
      </w:r>
    </w:p>
    <w:p w14:paraId="635FC505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 w:rsidRPr="0049659A">
        <w:t>C</w:t>
      </w:r>
      <w:bookmarkEnd w:id="14"/>
      <w:bookmarkEnd w:id="15"/>
      <w:r w:rsidR="00684B3D">
        <w:t>onclusions</w:t>
      </w:r>
      <w:bookmarkEnd w:id="16"/>
    </w:p>
    <w:p w14:paraId="6C164D6B" w14:textId="77777777" w:rsidR="00AA0785" w:rsidRDefault="00AA0785" w:rsidP="00AA0785">
      <w:pPr>
        <w:pStyle w:val="En-tte"/>
        <w:ind w:left="357"/>
      </w:pPr>
    </w:p>
    <w:p w14:paraId="2EA504B3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0BB20033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46BE6EB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12A9E8D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1B56B788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68CBA90E" w14:textId="77777777" w:rsidR="00591119" w:rsidRPr="00C83E77" w:rsidRDefault="00AA0785" w:rsidP="00591119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sectPr w:rsidR="00591119" w:rsidRPr="00C83E77">
      <w:headerReference w:type="default" r:id="rId32"/>
      <w:footerReference w:type="default" r:id="rId33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CBDFF" w14:textId="77777777" w:rsidR="00EB7206" w:rsidRDefault="00EB7206">
      <w:r>
        <w:separator/>
      </w:r>
    </w:p>
  </w:endnote>
  <w:endnote w:type="continuationSeparator" w:id="0">
    <w:p w14:paraId="6D3F48C8" w14:textId="77777777" w:rsidR="00EB7206" w:rsidRDefault="00EB72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B5F6C" w14:textId="77777777" w:rsidR="00F53ED8" w:rsidRPr="00265744" w:rsidRDefault="00F53ED8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997992">
      <w:rPr>
        <w:rStyle w:val="Numrodepage"/>
        <w:noProof/>
        <w:sz w:val="16"/>
        <w:szCs w:val="16"/>
      </w:rPr>
      <w:t>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D58AE" w14:textId="77777777" w:rsidR="00EB7206" w:rsidRDefault="00EB7206">
      <w:r>
        <w:separator/>
      </w:r>
    </w:p>
  </w:footnote>
  <w:footnote w:type="continuationSeparator" w:id="0">
    <w:p w14:paraId="5B47DD7C" w14:textId="77777777" w:rsidR="00EB7206" w:rsidRDefault="00EB72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4FD23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49AFE99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7CA09FA4" w14:textId="77777777" w:rsidR="00F53ED8" w:rsidRPr="00B673BB" w:rsidRDefault="00F53ED8">
    <w:pPr>
      <w:pStyle w:val="En-tte"/>
      <w:rPr>
        <w:sz w:val="16"/>
        <w:szCs w:val="16"/>
      </w:rPr>
    </w:pPr>
  </w:p>
  <w:p w14:paraId="39193E5B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4418"/>
    <w:multiLevelType w:val="hybridMultilevel"/>
    <w:tmpl w:val="36B2D536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73B2015"/>
    <w:multiLevelType w:val="hybridMultilevel"/>
    <w:tmpl w:val="D82CBF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9235E7F"/>
    <w:multiLevelType w:val="hybridMultilevel"/>
    <w:tmpl w:val="E47289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B46589"/>
    <w:multiLevelType w:val="hybridMultilevel"/>
    <w:tmpl w:val="F18E7F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B51DE"/>
    <w:multiLevelType w:val="hybridMultilevel"/>
    <w:tmpl w:val="0EF4F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CBA639E"/>
    <w:multiLevelType w:val="hybridMultilevel"/>
    <w:tmpl w:val="E278AC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5F33D5B"/>
    <w:multiLevelType w:val="hybridMultilevel"/>
    <w:tmpl w:val="07A0FC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957592444">
    <w:abstractNumId w:val="20"/>
  </w:num>
  <w:num w:numId="2" w16cid:durableId="5907821">
    <w:abstractNumId w:val="2"/>
  </w:num>
  <w:num w:numId="3" w16cid:durableId="593169504">
    <w:abstractNumId w:val="4"/>
  </w:num>
  <w:num w:numId="4" w16cid:durableId="1537237553">
    <w:abstractNumId w:val="18"/>
  </w:num>
  <w:num w:numId="5" w16cid:durableId="184446988">
    <w:abstractNumId w:val="11"/>
  </w:num>
  <w:num w:numId="6" w16cid:durableId="399330811">
    <w:abstractNumId w:val="6"/>
  </w:num>
  <w:num w:numId="7" w16cid:durableId="761727471">
    <w:abstractNumId w:val="12"/>
  </w:num>
  <w:num w:numId="8" w16cid:durableId="1367830370">
    <w:abstractNumId w:val="21"/>
  </w:num>
  <w:num w:numId="9" w16cid:durableId="1231620196">
    <w:abstractNumId w:val="3"/>
  </w:num>
  <w:num w:numId="10" w16cid:durableId="1394934906">
    <w:abstractNumId w:val="8"/>
  </w:num>
  <w:num w:numId="11" w16cid:durableId="1617904615">
    <w:abstractNumId w:val="10"/>
  </w:num>
  <w:num w:numId="12" w16cid:durableId="740063534">
    <w:abstractNumId w:val="9"/>
  </w:num>
  <w:num w:numId="13" w16cid:durableId="502475595">
    <w:abstractNumId w:val="17"/>
  </w:num>
  <w:num w:numId="14" w16cid:durableId="2089963289">
    <w:abstractNumId w:val="15"/>
  </w:num>
  <w:num w:numId="15" w16cid:durableId="733431965">
    <w:abstractNumId w:val="2"/>
  </w:num>
  <w:num w:numId="16" w16cid:durableId="866217204">
    <w:abstractNumId w:val="20"/>
  </w:num>
  <w:num w:numId="17" w16cid:durableId="2046785529">
    <w:abstractNumId w:val="20"/>
  </w:num>
  <w:num w:numId="18" w16cid:durableId="1989043874">
    <w:abstractNumId w:val="20"/>
  </w:num>
  <w:num w:numId="19" w16cid:durableId="1486554463">
    <w:abstractNumId w:val="20"/>
  </w:num>
  <w:num w:numId="20" w16cid:durableId="1258707678">
    <w:abstractNumId w:val="5"/>
  </w:num>
  <w:num w:numId="21" w16cid:durableId="534005695">
    <w:abstractNumId w:val="20"/>
  </w:num>
  <w:num w:numId="22" w16cid:durableId="68382623">
    <w:abstractNumId w:val="20"/>
  </w:num>
  <w:num w:numId="23" w16cid:durableId="1131166538">
    <w:abstractNumId w:val="2"/>
  </w:num>
  <w:num w:numId="24" w16cid:durableId="1643775967">
    <w:abstractNumId w:val="2"/>
  </w:num>
  <w:num w:numId="25" w16cid:durableId="1145466555">
    <w:abstractNumId w:val="2"/>
  </w:num>
  <w:num w:numId="26" w16cid:durableId="1475638728">
    <w:abstractNumId w:val="19"/>
  </w:num>
  <w:num w:numId="27" w16cid:durableId="1239746523">
    <w:abstractNumId w:val="7"/>
  </w:num>
  <w:num w:numId="28" w16cid:durableId="925453511">
    <w:abstractNumId w:val="1"/>
  </w:num>
  <w:num w:numId="29" w16cid:durableId="2000961780">
    <w:abstractNumId w:val="13"/>
  </w:num>
  <w:num w:numId="30" w16cid:durableId="1526626740">
    <w:abstractNumId w:val="14"/>
  </w:num>
  <w:num w:numId="31" w16cid:durableId="1849635325">
    <w:abstractNumId w:val="16"/>
  </w:num>
  <w:num w:numId="32" w16cid:durableId="270093498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63D"/>
    <w:rsid w:val="00046B59"/>
    <w:rsid w:val="00063EDD"/>
    <w:rsid w:val="00071526"/>
    <w:rsid w:val="000C6E39"/>
    <w:rsid w:val="000D2D6C"/>
    <w:rsid w:val="00105F82"/>
    <w:rsid w:val="0011188A"/>
    <w:rsid w:val="00151AAB"/>
    <w:rsid w:val="00163F59"/>
    <w:rsid w:val="00164517"/>
    <w:rsid w:val="00184354"/>
    <w:rsid w:val="001968BA"/>
    <w:rsid w:val="001B644C"/>
    <w:rsid w:val="001D0B22"/>
    <w:rsid w:val="00205685"/>
    <w:rsid w:val="00212505"/>
    <w:rsid w:val="00217EDA"/>
    <w:rsid w:val="0023215B"/>
    <w:rsid w:val="00232E9F"/>
    <w:rsid w:val="00245601"/>
    <w:rsid w:val="00254A5A"/>
    <w:rsid w:val="00265744"/>
    <w:rsid w:val="00281546"/>
    <w:rsid w:val="002C4C01"/>
    <w:rsid w:val="002D30E0"/>
    <w:rsid w:val="002F39FF"/>
    <w:rsid w:val="003144D2"/>
    <w:rsid w:val="00322D83"/>
    <w:rsid w:val="00346BF7"/>
    <w:rsid w:val="00360243"/>
    <w:rsid w:val="00371ECE"/>
    <w:rsid w:val="003A15E6"/>
    <w:rsid w:val="003E60F7"/>
    <w:rsid w:val="003F2179"/>
    <w:rsid w:val="00424BDA"/>
    <w:rsid w:val="00442BB2"/>
    <w:rsid w:val="004502D9"/>
    <w:rsid w:val="004655C1"/>
    <w:rsid w:val="0047295B"/>
    <w:rsid w:val="0049659A"/>
    <w:rsid w:val="004C38FB"/>
    <w:rsid w:val="004F4882"/>
    <w:rsid w:val="005143EF"/>
    <w:rsid w:val="005255BE"/>
    <w:rsid w:val="00535DFD"/>
    <w:rsid w:val="005364AB"/>
    <w:rsid w:val="00544C88"/>
    <w:rsid w:val="00577704"/>
    <w:rsid w:val="00591119"/>
    <w:rsid w:val="005A2EE8"/>
    <w:rsid w:val="005C688A"/>
    <w:rsid w:val="005E1E76"/>
    <w:rsid w:val="00631DC3"/>
    <w:rsid w:val="006442DF"/>
    <w:rsid w:val="00653214"/>
    <w:rsid w:val="006705E1"/>
    <w:rsid w:val="00684B3D"/>
    <w:rsid w:val="00694C56"/>
    <w:rsid w:val="0069663D"/>
    <w:rsid w:val="006E2C58"/>
    <w:rsid w:val="00791020"/>
    <w:rsid w:val="007C53D3"/>
    <w:rsid w:val="00820039"/>
    <w:rsid w:val="00825866"/>
    <w:rsid w:val="0083170D"/>
    <w:rsid w:val="0083453E"/>
    <w:rsid w:val="0086373E"/>
    <w:rsid w:val="00867624"/>
    <w:rsid w:val="008D3406"/>
    <w:rsid w:val="008D7200"/>
    <w:rsid w:val="00930260"/>
    <w:rsid w:val="009335EF"/>
    <w:rsid w:val="009518F2"/>
    <w:rsid w:val="00970280"/>
    <w:rsid w:val="00997992"/>
    <w:rsid w:val="009D368F"/>
    <w:rsid w:val="00A06247"/>
    <w:rsid w:val="00A80D78"/>
    <w:rsid w:val="00A871C2"/>
    <w:rsid w:val="00AA0785"/>
    <w:rsid w:val="00AA3411"/>
    <w:rsid w:val="00AE470C"/>
    <w:rsid w:val="00AF018B"/>
    <w:rsid w:val="00B01655"/>
    <w:rsid w:val="00B13251"/>
    <w:rsid w:val="00B263B7"/>
    <w:rsid w:val="00B31079"/>
    <w:rsid w:val="00B673BB"/>
    <w:rsid w:val="00C315ED"/>
    <w:rsid w:val="00C505B1"/>
    <w:rsid w:val="00C83E77"/>
    <w:rsid w:val="00C930E9"/>
    <w:rsid w:val="00CA73E1"/>
    <w:rsid w:val="00CB3227"/>
    <w:rsid w:val="00CB74C0"/>
    <w:rsid w:val="00CD4150"/>
    <w:rsid w:val="00D0492A"/>
    <w:rsid w:val="00D14A10"/>
    <w:rsid w:val="00D82B1A"/>
    <w:rsid w:val="00D97582"/>
    <w:rsid w:val="00DA4CCB"/>
    <w:rsid w:val="00DB4900"/>
    <w:rsid w:val="00DE14F2"/>
    <w:rsid w:val="00E12330"/>
    <w:rsid w:val="00E63311"/>
    <w:rsid w:val="00E644F4"/>
    <w:rsid w:val="00E64D39"/>
    <w:rsid w:val="00E772F5"/>
    <w:rsid w:val="00E97FED"/>
    <w:rsid w:val="00EA3014"/>
    <w:rsid w:val="00EB7206"/>
    <w:rsid w:val="00F117CA"/>
    <w:rsid w:val="00F43758"/>
    <w:rsid w:val="00F4663F"/>
    <w:rsid w:val="00F53ED8"/>
    <w:rsid w:val="00FB57D9"/>
    <w:rsid w:val="00FF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7B09267"/>
  <w15:chartTrackingRefBased/>
  <w15:docId w15:val="{938B65C7-5183-4E73-B214-839C76D98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rsid w:val="00071526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  <w:rsid w:val="00071526"/>
  </w:style>
  <w:style w:type="character" w:customStyle="1" w:styleId="eop">
    <w:name w:val="eop"/>
    <w:basedOn w:val="Policepardfaut"/>
    <w:rsid w:val="00071526"/>
  </w:style>
  <w:style w:type="paragraph" w:styleId="Paragraphedeliste">
    <w:name w:val="List Paragraph"/>
    <w:basedOn w:val="Normal"/>
    <w:uiPriority w:val="34"/>
    <w:qFormat/>
    <w:rsid w:val="0007152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sid w:val="001968B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442D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442DF"/>
    <w:rPr>
      <w:rFonts w:ascii="Arial" w:hAnsi="Arial"/>
      <w:i/>
      <w:iCs/>
      <w:color w:val="4472C4" w:themeColor="accent1"/>
      <w:sz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2.bin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oleObject" Target="embeddings/oleObject3.bin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uxi&#232;me%20ann&#233;e\I226\projet\alasfarahmad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3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projet.dotx</Template>
  <TotalTime>206</TotalTime>
  <Pages>15</Pages>
  <Words>954</Words>
  <Characters>5251</Characters>
  <Application>Microsoft Office Word</Application>
  <DocSecurity>0</DocSecurity>
  <Lines>43</Lines>
  <Paragraphs>12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6193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57</cp:revision>
  <cp:lastPrinted>2004-09-01T12:58:00Z</cp:lastPrinted>
  <dcterms:created xsi:type="dcterms:W3CDTF">2022-10-12T11:38:00Z</dcterms:created>
  <dcterms:modified xsi:type="dcterms:W3CDTF">2022-10-26T18:20:00Z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